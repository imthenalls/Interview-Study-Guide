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80294D" w14:textId="77777777" w:rsidR="00014F7A" w:rsidRPr="008839B1" w:rsidRDefault="00014F7A" w:rsidP="00014F7A">
      <w:r>
        <w:rPr>
          <w:noProof/>
          <w:lang w:val="en-US"/>
        </w:rPr>
        <w:drawing>
          <wp:inline distT="0" distB="0" distL="0" distR="0" wp14:anchorId="2132DD61" wp14:editId="376391B4">
            <wp:extent cx="2924175" cy="1537660"/>
            <wp:effectExtent l="0" t="0" r="0" b="0"/>
            <wp:docPr id="3" name="Picture 3" descr="G:\Learning and Development\Information and Resources\Slides - New Format\fdm-logo-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 and Development\Information and Resources\Slides - New Format\fdm-logo-black.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430" b="27658"/>
                    <a:stretch/>
                  </pic:blipFill>
                  <pic:spPr bwMode="auto">
                    <a:xfrm>
                      <a:off x="0" y="0"/>
                      <a:ext cx="2951329" cy="1551939"/>
                    </a:xfrm>
                    <a:prstGeom prst="rect">
                      <a:avLst/>
                    </a:prstGeom>
                    <a:noFill/>
                    <a:ln>
                      <a:noFill/>
                    </a:ln>
                    <a:extLst>
                      <a:ext uri="{53640926-AAD7-44D8-BBD7-CCE9431645EC}">
                        <a14:shadowObscured xmlns:a14="http://schemas.microsoft.com/office/drawing/2010/main"/>
                      </a:ext>
                    </a:extLst>
                  </pic:spPr>
                </pic:pic>
              </a:graphicData>
            </a:graphic>
          </wp:inline>
        </w:drawing>
      </w:r>
    </w:p>
    <w:p w14:paraId="07BD34F6" w14:textId="77777777" w:rsidR="00014F7A" w:rsidRPr="008839B1" w:rsidRDefault="00014F7A" w:rsidP="00014F7A"/>
    <w:p w14:paraId="00A56783" w14:textId="77777777" w:rsidR="00014F7A" w:rsidRPr="008839B1" w:rsidRDefault="00014F7A" w:rsidP="00014F7A"/>
    <w:p w14:paraId="6480AB29" w14:textId="77777777" w:rsidR="00014F7A" w:rsidRPr="008839B1" w:rsidRDefault="00014F7A" w:rsidP="00014F7A"/>
    <w:p w14:paraId="373321EE" w14:textId="77777777" w:rsidR="00014F7A" w:rsidRPr="008839B1" w:rsidRDefault="00014F7A" w:rsidP="00014F7A"/>
    <w:p w14:paraId="3FA98B31" w14:textId="77777777" w:rsidR="00014F7A" w:rsidRPr="008839B1" w:rsidRDefault="00014F7A" w:rsidP="00014F7A"/>
    <w:p w14:paraId="664DA792" w14:textId="77777777" w:rsidR="00014F7A" w:rsidRPr="008839B1" w:rsidRDefault="00014F7A" w:rsidP="00014F7A"/>
    <w:p w14:paraId="4C2284E6" w14:textId="77777777" w:rsidR="00014F7A" w:rsidRPr="008839B1" w:rsidRDefault="00014F7A" w:rsidP="00014F7A"/>
    <w:p w14:paraId="635144DE" w14:textId="77777777" w:rsidR="00014F7A" w:rsidRPr="008839B1" w:rsidRDefault="00014F7A" w:rsidP="00014F7A"/>
    <w:p w14:paraId="3FCBE645" w14:textId="77777777" w:rsidR="00014F7A" w:rsidRPr="008839B1" w:rsidRDefault="00014F7A" w:rsidP="00014F7A"/>
    <w:p w14:paraId="0C4DB4F2" w14:textId="77777777" w:rsidR="00014F7A" w:rsidRPr="008839B1" w:rsidRDefault="00014F7A" w:rsidP="00014F7A"/>
    <w:p w14:paraId="1C234D28" w14:textId="77777777" w:rsidR="00014F7A" w:rsidRPr="00DA505A" w:rsidRDefault="00014F7A" w:rsidP="00014F7A">
      <w:pPr>
        <w:rPr>
          <w:rFonts w:ascii="Arial Black" w:hAnsi="Arial Black"/>
          <w:b/>
          <w:color w:val="00B0F0"/>
          <w:sz w:val="72"/>
          <w:szCs w:val="72"/>
        </w:rPr>
      </w:pPr>
      <w:r w:rsidRPr="00DA505A">
        <w:rPr>
          <w:rFonts w:ascii="Arial Black" w:hAnsi="Arial Black"/>
          <w:b/>
          <w:color w:val="00B0F0"/>
          <w:sz w:val="72"/>
          <w:szCs w:val="72"/>
        </w:rPr>
        <w:t>Core</w:t>
      </w:r>
    </w:p>
    <w:p w14:paraId="1153B593" w14:textId="77777777" w:rsidR="00014F7A" w:rsidRPr="008839B1" w:rsidRDefault="00014F7A" w:rsidP="00014F7A"/>
    <w:p w14:paraId="53698B2A" w14:textId="77777777" w:rsidR="00014F7A" w:rsidRDefault="00014F7A" w:rsidP="00014F7A">
      <w:pPr>
        <w:pStyle w:val="Subtitle"/>
      </w:pPr>
      <w:r>
        <w:t>Professional Skills</w:t>
      </w:r>
    </w:p>
    <w:p w14:paraId="130C9E08" w14:textId="77777777" w:rsidR="00014F7A" w:rsidRDefault="00014F7A" w:rsidP="00014F7A">
      <w:pPr>
        <w:pStyle w:val="Subtitle"/>
      </w:pPr>
    </w:p>
    <w:p w14:paraId="66174F3A" w14:textId="198E4800" w:rsidR="00014F7A" w:rsidRDefault="00014F7A" w:rsidP="00014F7A">
      <w:r>
        <w:rPr>
          <w:b/>
          <w:sz w:val="44"/>
          <w:szCs w:val="44"/>
        </w:rPr>
        <w:t>Java</w:t>
      </w:r>
      <w:r w:rsidRPr="00FC0ABC">
        <w:rPr>
          <w:b/>
          <w:sz w:val="44"/>
          <w:szCs w:val="44"/>
        </w:rPr>
        <w:t xml:space="preserve"> </w:t>
      </w:r>
      <w:r w:rsidRPr="00076ED9">
        <w:rPr>
          <w:b/>
          <w:sz w:val="44"/>
          <w:szCs w:val="44"/>
        </w:rPr>
        <w:t>Interview Question Bank</w:t>
      </w:r>
    </w:p>
    <w:p w14:paraId="2747585C" w14:textId="77777777" w:rsidR="00014F7A" w:rsidRDefault="00014F7A" w:rsidP="00014F7A"/>
    <w:p w14:paraId="771597A9" w14:textId="77777777" w:rsidR="00014F7A" w:rsidRPr="008839B1" w:rsidRDefault="00014F7A" w:rsidP="00014F7A"/>
    <w:p w14:paraId="12683139" w14:textId="77777777" w:rsidR="00014F7A" w:rsidRPr="008839B1" w:rsidRDefault="00014F7A" w:rsidP="00014F7A"/>
    <w:p w14:paraId="423510E1" w14:textId="77777777" w:rsidR="00014F7A" w:rsidRPr="008839B1" w:rsidRDefault="00014F7A" w:rsidP="00014F7A"/>
    <w:p w14:paraId="08D551EC" w14:textId="77777777" w:rsidR="00014F7A" w:rsidRPr="008839B1" w:rsidRDefault="00014F7A" w:rsidP="00014F7A"/>
    <w:p w14:paraId="7AB47777" w14:textId="77777777" w:rsidR="00014F7A" w:rsidRPr="008839B1" w:rsidRDefault="00014F7A" w:rsidP="00014F7A"/>
    <w:p w14:paraId="7857FAED" w14:textId="77777777" w:rsidR="00014F7A" w:rsidRPr="008839B1" w:rsidRDefault="00014F7A" w:rsidP="00014F7A"/>
    <w:p w14:paraId="6242491C" w14:textId="77777777" w:rsidR="00014F7A" w:rsidRDefault="00014F7A" w:rsidP="00014F7A"/>
    <w:p w14:paraId="23FBB07C" w14:textId="77777777" w:rsidR="00014F7A" w:rsidRDefault="00014F7A" w:rsidP="00014F7A"/>
    <w:p w14:paraId="09AE3B73" w14:textId="77777777" w:rsidR="00014F7A" w:rsidRDefault="00014F7A" w:rsidP="00014F7A"/>
    <w:p w14:paraId="7C2B594E" w14:textId="77777777" w:rsidR="00014F7A" w:rsidRDefault="00014F7A" w:rsidP="00014F7A"/>
    <w:p w14:paraId="260DFDD3" w14:textId="77777777" w:rsidR="00014F7A" w:rsidRDefault="00014F7A" w:rsidP="00014F7A"/>
    <w:p w14:paraId="01CF3E21" w14:textId="77777777" w:rsidR="00014F7A" w:rsidRDefault="00014F7A" w:rsidP="00014F7A"/>
    <w:p w14:paraId="068F2D7E" w14:textId="77777777" w:rsidR="00014F7A" w:rsidRDefault="00014F7A" w:rsidP="00014F7A"/>
    <w:p w14:paraId="3DD0E26A" w14:textId="77777777" w:rsidR="00014F7A" w:rsidRDefault="00014F7A" w:rsidP="00014F7A"/>
    <w:p w14:paraId="118ACA5A" w14:textId="77777777" w:rsidR="00014F7A" w:rsidRDefault="00014F7A" w:rsidP="00014F7A"/>
    <w:p w14:paraId="14819EB0" w14:textId="77777777" w:rsidR="00014F7A" w:rsidRDefault="00014F7A" w:rsidP="00014F7A"/>
    <w:p w14:paraId="4BB17E0F" w14:textId="77777777" w:rsidR="00014F7A" w:rsidRDefault="00014F7A" w:rsidP="00014F7A"/>
    <w:p w14:paraId="733DE129" w14:textId="77777777" w:rsidR="00014F7A" w:rsidRDefault="00014F7A" w:rsidP="00014F7A"/>
    <w:p w14:paraId="27F3C853" w14:textId="77777777" w:rsidR="00014F7A" w:rsidRPr="00FC0ABC" w:rsidRDefault="00014F7A" w:rsidP="00014F7A">
      <w:pPr>
        <w:rPr>
          <w:color w:val="00B0F0"/>
        </w:rPr>
      </w:pPr>
    </w:p>
    <w:p w14:paraId="4E58D751" w14:textId="77777777" w:rsidR="00014F7A" w:rsidRPr="00FC0ABC" w:rsidRDefault="00014F7A" w:rsidP="00014F7A">
      <w:pPr>
        <w:rPr>
          <w:rStyle w:val="stress1"/>
          <w:color w:val="00B0F0"/>
          <w:szCs w:val="20"/>
        </w:rPr>
      </w:pPr>
      <w:r w:rsidRPr="00FC0ABC">
        <w:rPr>
          <w:rStyle w:val="stress1"/>
          <w:color w:val="00B0F0"/>
          <w:szCs w:val="20"/>
        </w:rPr>
        <w:t>© FDM Group Ltd 2011.  All Rights Reserved.</w:t>
      </w:r>
    </w:p>
    <w:p w14:paraId="41491CFC" w14:textId="77777777" w:rsidR="00014F7A" w:rsidRPr="00FC0ABC" w:rsidRDefault="00014F7A" w:rsidP="00014F7A">
      <w:pPr>
        <w:rPr>
          <w:color w:val="00B0F0"/>
          <w:sz w:val="24"/>
        </w:rPr>
      </w:pPr>
      <w:r w:rsidRPr="00FC0ABC">
        <w:rPr>
          <w:rStyle w:val="stress1"/>
          <w:color w:val="00B0F0"/>
          <w:szCs w:val="20"/>
        </w:rPr>
        <w:t>Any unauthorised reproduction or distribution in part</w:t>
      </w:r>
      <w:r w:rsidRPr="00FC0ABC">
        <w:rPr>
          <w:rStyle w:val="stress1"/>
          <w:color w:val="00B0F0"/>
          <w:szCs w:val="20"/>
        </w:rPr>
        <w:br/>
        <w:t>or in whole will constitute an infringement of copyright.</w:t>
      </w:r>
    </w:p>
    <w:p w14:paraId="4FBA7B4A" w14:textId="5020846B" w:rsidR="00014F7A" w:rsidRDefault="00014F7A">
      <w:r>
        <w:br w:type="page"/>
      </w:r>
    </w:p>
    <w:p w14:paraId="3130295B" w14:textId="77777777" w:rsidR="009335FA" w:rsidRPr="008839B1" w:rsidRDefault="009335FA" w:rsidP="009335FA"/>
    <w:p w14:paraId="4FBA7B4B" w14:textId="77777777" w:rsidR="009335FA" w:rsidRPr="008839B1" w:rsidRDefault="009335FA" w:rsidP="009335FA"/>
    <w:p w14:paraId="4FBA7B79" w14:textId="77777777" w:rsidR="00FF7AB0" w:rsidRPr="00B80505" w:rsidRDefault="003563D7" w:rsidP="009A1FB7">
      <w:pPr>
        <w:spacing w:after="360"/>
        <w:rPr>
          <w:b/>
          <w:color w:val="00B0F0"/>
          <w:sz w:val="36"/>
          <w:szCs w:val="36"/>
        </w:rPr>
      </w:pPr>
      <w:r w:rsidRPr="00B80505">
        <w:rPr>
          <w:b/>
          <w:color w:val="00B0F0"/>
          <w:sz w:val="36"/>
          <w:szCs w:val="36"/>
        </w:rPr>
        <w:t xml:space="preserve">Table of </w:t>
      </w:r>
      <w:r w:rsidR="006B0943" w:rsidRPr="00B80505">
        <w:rPr>
          <w:b/>
          <w:color w:val="00B0F0"/>
          <w:sz w:val="36"/>
          <w:szCs w:val="36"/>
        </w:rPr>
        <w:t>C</w:t>
      </w:r>
      <w:r w:rsidRPr="00B80505">
        <w:rPr>
          <w:b/>
          <w:color w:val="00B0F0"/>
          <w:sz w:val="36"/>
          <w:szCs w:val="36"/>
        </w:rPr>
        <w:t>ontents</w:t>
      </w:r>
    </w:p>
    <w:p w14:paraId="6E2D210F" w14:textId="7F278518" w:rsidR="00B80505" w:rsidRDefault="00597EEC">
      <w:pPr>
        <w:pStyle w:val="TOC1"/>
        <w:rPr>
          <w:rFonts w:asciiTheme="minorHAnsi" w:eastAsiaTheme="minorEastAsia" w:hAnsiTheme="minorHAnsi" w:cstheme="minorBidi"/>
          <w:b w:val="0"/>
          <w:noProof/>
          <w:szCs w:val="22"/>
          <w:lang w:eastAsia="en-GB"/>
        </w:rPr>
      </w:pPr>
      <w:r>
        <w:fldChar w:fldCharType="begin"/>
      </w:r>
      <w:r w:rsidR="00982280">
        <w:instrText xml:space="preserve"> TOC \o "1-2" \u </w:instrText>
      </w:r>
      <w:r>
        <w:fldChar w:fldCharType="separate"/>
      </w:r>
      <w:r w:rsidR="00B80505" w:rsidRPr="006276F0">
        <w:rPr>
          <w:rFonts w:ascii="Arial Bold" w:hAnsi="Arial Bold"/>
          <w:noProof/>
          <w:color w:val="00B0F0"/>
        </w:rPr>
        <w:t>1</w:t>
      </w:r>
      <w:r w:rsidR="00B80505">
        <w:rPr>
          <w:rFonts w:asciiTheme="minorHAnsi" w:eastAsiaTheme="minorEastAsia" w:hAnsiTheme="minorHAnsi" w:cstheme="minorBidi"/>
          <w:b w:val="0"/>
          <w:noProof/>
          <w:szCs w:val="22"/>
          <w:lang w:eastAsia="en-GB"/>
        </w:rPr>
        <w:tab/>
      </w:r>
      <w:r w:rsidR="00B80505" w:rsidRPr="006276F0">
        <w:rPr>
          <w:noProof/>
          <w:color w:val="00B0F0"/>
        </w:rPr>
        <w:t>Java Interview Question Bank</w:t>
      </w:r>
      <w:r w:rsidR="00B80505">
        <w:rPr>
          <w:noProof/>
        </w:rPr>
        <w:tab/>
      </w:r>
      <w:r w:rsidR="00B80505">
        <w:rPr>
          <w:noProof/>
        </w:rPr>
        <w:fldChar w:fldCharType="begin"/>
      </w:r>
      <w:r w:rsidR="00B80505">
        <w:rPr>
          <w:noProof/>
        </w:rPr>
        <w:instrText xml:space="preserve"> PAGEREF _Toc534713081 \h </w:instrText>
      </w:r>
      <w:r w:rsidR="00B80505">
        <w:rPr>
          <w:noProof/>
        </w:rPr>
      </w:r>
      <w:r w:rsidR="00B80505">
        <w:rPr>
          <w:noProof/>
        </w:rPr>
        <w:fldChar w:fldCharType="separate"/>
      </w:r>
      <w:r w:rsidR="00B80505">
        <w:rPr>
          <w:noProof/>
        </w:rPr>
        <w:t>3</w:t>
      </w:r>
      <w:r w:rsidR="00B80505">
        <w:rPr>
          <w:noProof/>
        </w:rPr>
        <w:fldChar w:fldCharType="end"/>
      </w:r>
    </w:p>
    <w:p w14:paraId="545A3E73" w14:textId="351E8649" w:rsidR="00B80505" w:rsidRPr="00B80505" w:rsidRDefault="00B80505">
      <w:pPr>
        <w:pStyle w:val="TOC2"/>
        <w:rPr>
          <w:rFonts w:asciiTheme="minorHAnsi" w:eastAsiaTheme="minorEastAsia" w:hAnsiTheme="minorHAnsi" w:cstheme="minorBidi"/>
          <w:noProof/>
          <w:szCs w:val="22"/>
          <w:lang w:eastAsia="en-GB"/>
        </w:rPr>
      </w:pPr>
      <w:r w:rsidRPr="00B80505">
        <w:rPr>
          <w:rFonts w:ascii="Arial Bold" w:hAnsi="Arial Bold"/>
          <w:noProof/>
        </w:rPr>
        <w:t>1.1</w:t>
      </w:r>
      <w:r w:rsidRPr="00B80505">
        <w:rPr>
          <w:rFonts w:asciiTheme="minorHAnsi" w:eastAsiaTheme="minorEastAsia" w:hAnsiTheme="minorHAnsi" w:cstheme="minorBidi"/>
          <w:noProof/>
          <w:szCs w:val="22"/>
          <w:lang w:eastAsia="en-GB"/>
        </w:rPr>
        <w:tab/>
      </w:r>
      <w:r w:rsidRPr="00B80505">
        <w:rPr>
          <w:noProof/>
        </w:rPr>
        <w:t>Technical</w:t>
      </w:r>
      <w:r w:rsidRPr="00B80505">
        <w:rPr>
          <w:noProof/>
        </w:rPr>
        <w:tab/>
      </w:r>
      <w:r w:rsidRPr="00B80505">
        <w:rPr>
          <w:noProof/>
        </w:rPr>
        <w:fldChar w:fldCharType="begin"/>
      </w:r>
      <w:r w:rsidRPr="00B80505">
        <w:rPr>
          <w:noProof/>
        </w:rPr>
        <w:instrText xml:space="preserve"> PAGEREF _Toc534713082 \h </w:instrText>
      </w:r>
      <w:r w:rsidRPr="00B80505">
        <w:rPr>
          <w:noProof/>
        </w:rPr>
      </w:r>
      <w:r w:rsidRPr="00B80505">
        <w:rPr>
          <w:noProof/>
        </w:rPr>
        <w:fldChar w:fldCharType="separate"/>
      </w:r>
      <w:r w:rsidRPr="00B80505">
        <w:rPr>
          <w:noProof/>
        </w:rPr>
        <w:t>3</w:t>
      </w:r>
      <w:r w:rsidRPr="00B80505">
        <w:rPr>
          <w:noProof/>
        </w:rPr>
        <w:fldChar w:fldCharType="end"/>
      </w:r>
    </w:p>
    <w:p w14:paraId="251AA150" w14:textId="58ADAC53" w:rsidR="00B80505" w:rsidRDefault="00B80505">
      <w:pPr>
        <w:pStyle w:val="TOC2"/>
        <w:rPr>
          <w:rFonts w:asciiTheme="minorHAnsi" w:eastAsiaTheme="minorEastAsia" w:hAnsiTheme="minorHAnsi" w:cstheme="minorBidi"/>
          <w:noProof/>
          <w:szCs w:val="22"/>
          <w:lang w:eastAsia="en-GB"/>
        </w:rPr>
      </w:pPr>
      <w:r w:rsidRPr="00B80505">
        <w:rPr>
          <w:rFonts w:ascii="Arial Bold" w:hAnsi="Arial Bold"/>
          <w:noProof/>
        </w:rPr>
        <w:t>1.2</w:t>
      </w:r>
      <w:r w:rsidRPr="00B80505">
        <w:rPr>
          <w:rFonts w:asciiTheme="minorHAnsi" w:eastAsiaTheme="minorEastAsia" w:hAnsiTheme="minorHAnsi" w:cstheme="minorBidi"/>
          <w:noProof/>
          <w:szCs w:val="22"/>
          <w:lang w:eastAsia="en-GB"/>
        </w:rPr>
        <w:tab/>
      </w:r>
      <w:r w:rsidRPr="00B80505">
        <w:rPr>
          <w:noProof/>
        </w:rPr>
        <w:t>Interviews with financial clients</w:t>
      </w:r>
      <w:r>
        <w:rPr>
          <w:noProof/>
        </w:rPr>
        <w:tab/>
      </w:r>
      <w:r>
        <w:rPr>
          <w:noProof/>
        </w:rPr>
        <w:fldChar w:fldCharType="begin"/>
      </w:r>
      <w:r>
        <w:rPr>
          <w:noProof/>
        </w:rPr>
        <w:instrText xml:space="preserve"> PAGEREF _Toc534713083 \h </w:instrText>
      </w:r>
      <w:r>
        <w:rPr>
          <w:noProof/>
        </w:rPr>
      </w:r>
      <w:r>
        <w:rPr>
          <w:noProof/>
        </w:rPr>
        <w:fldChar w:fldCharType="separate"/>
      </w:r>
      <w:r>
        <w:rPr>
          <w:noProof/>
        </w:rPr>
        <w:t>6</w:t>
      </w:r>
      <w:r>
        <w:rPr>
          <w:noProof/>
        </w:rPr>
        <w:fldChar w:fldCharType="end"/>
      </w:r>
    </w:p>
    <w:p w14:paraId="4FBA7B7D" w14:textId="44438AB5" w:rsidR="003563D7" w:rsidRPr="0065183F" w:rsidRDefault="00597EEC">
      <w:r>
        <w:rPr>
          <w:b/>
        </w:rPr>
        <w:fldChar w:fldCharType="end"/>
      </w:r>
    </w:p>
    <w:p w14:paraId="4FBA7B7E" w14:textId="77777777" w:rsidR="00204E9D" w:rsidRPr="00B83B5F" w:rsidRDefault="00204E9D" w:rsidP="004C2906">
      <w:pPr>
        <w:pStyle w:val="MainText"/>
      </w:pPr>
    </w:p>
    <w:p w14:paraId="4FBA7B7F" w14:textId="77777777" w:rsidR="001E02A4" w:rsidRPr="00B80505" w:rsidRDefault="00B129D4" w:rsidP="001E02A4">
      <w:pPr>
        <w:pStyle w:val="Heading1"/>
        <w:rPr>
          <w:color w:val="00B0F0"/>
        </w:rPr>
      </w:pPr>
      <w:bookmarkStart w:id="0" w:name="_Toc534713081"/>
      <w:bookmarkStart w:id="1" w:name="_Toc317170032"/>
      <w:r w:rsidRPr="00B80505">
        <w:rPr>
          <w:color w:val="00B0F0"/>
        </w:rPr>
        <w:lastRenderedPageBreak/>
        <w:t>Java Interview</w:t>
      </w:r>
      <w:r w:rsidR="001E02A4" w:rsidRPr="00B80505">
        <w:rPr>
          <w:color w:val="00B0F0"/>
        </w:rPr>
        <w:t xml:space="preserve"> Question Bank</w:t>
      </w:r>
      <w:bookmarkEnd w:id="0"/>
    </w:p>
    <w:p w14:paraId="4FBA7B80" w14:textId="77777777" w:rsidR="00F25970" w:rsidRPr="00B80505" w:rsidRDefault="00F25970" w:rsidP="001D39B6">
      <w:pPr>
        <w:pStyle w:val="Heading2"/>
        <w:rPr>
          <w:color w:val="00B0F0"/>
        </w:rPr>
      </w:pPr>
      <w:bookmarkStart w:id="2" w:name="_Toc534713082"/>
      <w:r w:rsidRPr="00B80505">
        <w:rPr>
          <w:color w:val="00B0F0"/>
        </w:rPr>
        <w:t>Technical</w:t>
      </w:r>
      <w:bookmarkEnd w:id="2"/>
    </w:p>
    <w:bookmarkEnd w:id="1"/>
    <w:p w14:paraId="4FBA7B81" w14:textId="0ECF5C0B" w:rsidR="00B129D4" w:rsidRPr="00555FD6" w:rsidRDefault="00B129D4" w:rsidP="001D39B6">
      <w:pPr>
        <w:pStyle w:val="MainText"/>
        <w:numPr>
          <w:ilvl w:val="0"/>
          <w:numId w:val="6"/>
        </w:numPr>
        <w:tabs>
          <w:tab w:val="clear" w:pos="1474"/>
        </w:tabs>
        <w:ind w:left="720" w:hanging="360"/>
        <w:rPr>
          <w:b/>
        </w:rPr>
      </w:pPr>
      <w:r w:rsidRPr="00555FD6">
        <w:rPr>
          <w:b/>
        </w:rPr>
        <w:t>What do you know about collection framework?</w:t>
      </w:r>
    </w:p>
    <w:p w14:paraId="440AB969" w14:textId="02B17E8A" w:rsidR="00555FD6" w:rsidRDefault="00555FD6" w:rsidP="00555FD6">
      <w:pPr>
        <w:pStyle w:val="MainText"/>
        <w:ind w:left="720"/>
      </w:pPr>
      <w:proofErr w:type="gramStart"/>
      <w:r>
        <w:t>the</w:t>
      </w:r>
      <w:proofErr w:type="gramEnd"/>
      <w:r>
        <w:t xml:space="preserve"> collection framework is used to </w:t>
      </w:r>
    </w:p>
    <w:p w14:paraId="4FBA7B82" w14:textId="23093989" w:rsidR="00B129D4" w:rsidRPr="00555FD6" w:rsidRDefault="00B129D4" w:rsidP="001D39B6">
      <w:pPr>
        <w:pStyle w:val="MainText"/>
        <w:numPr>
          <w:ilvl w:val="0"/>
          <w:numId w:val="6"/>
        </w:numPr>
        <w:tabs>
          <w:tab w:val="clear" w:pos="1474"/>
        </w:tabs>
        <w:ind w:left="720" w:hanging="360"/>
        <w:rPr>
          <w:b/>
        </w:rPr>
      </w:pPr>
      <w:r w:rsidRPr="00555FD6">
        <w:rPr>
          <w:b/>
        </w:rPr>
        <w:t>What do you know about Threading?</w:t>
      </w:r>
    </w:p>
    <w:p w14:paraId="33F0FCAF" w14:textId="06DAB145" w:rsidR="00555FD6" w:rsidRDefault="00555FD6" w:rsidP="00555FD6">
      <w:pPr>
        <w:pStyle w:val="MainText"/>
        <w:ind w:left="720"/>
      </w:pPr>
      <w:r>
        <w:t xml:space="preserve">I know what a deadlock is, locking, producers and consumers problem. How to start a thread in java. Why threads are useful and how they work with java </w:t>
      </w:r>
      <w:proofErr w:type="spellStart"/>
      <w:r>
        <w:t>jvm</w:t>
      </w:r>
      <w:proofErr w:type="spellEnd"/>
      <w:r>
        <w:t xml:space="preserve"> memory.</w:t>
      </w:r>
    </w:p>
    <w:p w14:paraId="4FBA7B83" w14:textId="3CFB318D" w:rsidR="00B129D4" w:rsidRPr="00555FD6" w:rsidRDefault="00B129D4" w:rsidP="001D39B6">
      <w:pPr>
        <w:pStyle w:val="MainText"/>
        <w:numPr>
          <w:ilvl w:val="0"/>
          <w:numId w:val="6"/>
        </w:numPr>
        <w:tabs>
          <w:tab w:val="clear" w:pos="1474"/>
        </w:tabs>
        <w:ind w:left="720" w:hanging="360"/>
        <w:rPr>
          <w:b/>
        </w:rPr>
      </w:pPr>
      <w:r w:rsidRPr="00555FD6">
        <w:rPr>
          <w:b/>
        </w:rPr>
        <w:t>What are soft, weak and phantom references and explain the difference.</w:t>
      </w:r>
    </w:p>
    <w:p w14:paraId="0BA8C4D8" w14:textId="46C2321C" w:rsidR="00555FD6" w:rsidRDefault="00555FD6" w:rsidP="00555FD6">
      <w:pPr>
        <w:pStyle w:val="MainText"/>
        <w:ind w:left="720"/>
      </w:pPr>
      <w:r>
        <w:t>A soft reference is a weak reference that remains in memory a little longer. A weak reference is a reference that is eligible for garbage collection. Phantom lets u know if an object was garbage collected.</w:t>
      </w:r>
    </w:p>
    <w:p w14:paraId="4FBA7B84" w14:textId="77777777" w:rsidR="00B129D4" w:rsidRDefault="00096D04" w:rsidP="001D39B6">
      <w:pPr>
        <w:pStyle w:val="MainText"/>
        <w:numPr>
          <w:ilvl w:val="0"/>
          <w:numId w:val="6"/>
        </w:numPr>
        <w:tabs>
          <w:tab w:val="clear" w:pos="1474"/>
        </w:tabs>
        <w:ind w:left="720" w:hanging="360"/>
      </w:pPr>
      <w:r>
        <w:t xml:space="preserve"> Given the</w:t>
      </w:r>
      <w:r w:rsidR="00B129D4">
        <w:t xml:space="preserve"> scenario below what</w:t>
      </w:r>
      <w:r>
        <w:t xml:space="preserve"> is the most effective solution?</w:t>
      </w:r>
    </w:p>
    <w:p w14:paraId="4FBA7B85" w14:textId="77777777" w:rsidR="00B129D4" w:rsidRDefault="00B129D4" w:rsidP="001D39B6">
      <w:pPr>
        <w:pStyle w:val="MainText"/>
        <w:numPr>
          <w:ilvl w:val="1"/>
          <w:numId w:val="6"/>
        </w:numPr>
        <w:ind w:left="1440" w:hanging="360"/>
      </w:pPr>
      <w:r>
        <w:t>In a movie rental store, a client walks to a till and asks for a mov</w:t>
      </w:r>
      <w:r w:rsidR="00096D04">
        <w:t>i</w:t>
      </w:r>
      <w:r>
        <w:t>e, the till staff will then ask a non till staff worker to find the movie.</w:t>
      </w:r>
    </w:p>
    <w:p w14:paraId="4FBA7B86" w14:textId="77777777" w:rsidR="00B129D4" w:rsidRDefault="00B129D4" w:rsidP="001D39B6">
      <w:pPr>
        <w:pStyle w:val="MainText"/>
        <w:numPr>
          <w:ilvl w:val="1"/>
          <w:numId w:val="6"/>
        </w:numPr>
        <w:ind w:left="1440" w:hanging="360"/>
      </w:pPr>
      <w:r>
        <w:t xml:space="preserve">The till staff will keep giving out </w:t>
      </w:r>
      <w:r w:rsidR="00096D04">
        <w:t xml:space="preserve">the </w:t>
      </w:r>
      <w:r>
        <w:t>task so long as there are non till staff free, if there are non</w:t>
      </w:r>
      <w:r w:rsidR="00096D04">
        <w:t>e</w:t>
      </w:r>
      <w:r>
        <w:t xml:space="preserve"> the till staff should wait until there are.</w:t>
      </w:r>
    </w:p>
    <w:p w14:paraId="4FBA7B87" w14:textId="77777777" w:rsidR="00B129D4" w:rsidRDefault="001D39B6" w:rsidP="00B129D4">
      <w:pPr>
        <w:pStyle w:val="ListParagraph"/>
      </w:pPr>
      <w:r>
        <w:t xml:space="preserve">Hint: </w:t>
      </w:r>
      <w:r w:rsidR="00B129D4">
        <w:t xml:space="preserve">The Solution to this was being able to identify that it is a producer - consumer problem and to provide a producer </w:t>
      </w:r>
      <w:r w:rsidR="00096D04">
        <w:t xml:space="preserve">- </w:t>
      </w:r>
      <w:r w:rsidR="00B129D4">
        <w:t>consumer solution.</w:t>
      </w:r>
    </w:p>
    <w:p w14:paraId="4FBA7B88" w14:textId="77777777" w:rsidR="001D39B6" w:rsidRDefault="001D39B6" w:rsidP="00B129D4">
      <w:pPr>
        <w:pStyle w:val="ListParagraph"/>
      </w:pPr>
    </w:p>
    <w:p w14:paraId="4FBA7B89" w14:textId="5AA49C97" w:rsidR="00B129D4" w:rsidRDefault="00B129D4" w:rsidP="001D39B6">
      <w:pPr>
        <w:pStyle w:val="MainText"/>
        <w:numPr>
          <w:ilvl w:val="0"/>
          <w:numId w:val="6"/>
        </w:numPr>
        <w:tabs>
          <w:tab w:val="clear" w:pos="1474"/>
        </w:tabs>
        <w:ind w:left="720" w:hanging="360"/>
        <w:rPr>
          <w:b/>
        </w:rPr>
      </w:pPr>
      <w:r w:rsidRPr="00555FD6">
        <w:rPr>
          <w:b/>
        </w:rPr>
        <w:t>What is the difference between list and set?</w:t>
      </w:r>
    </w:p>
    <w:p w14:paraId="78182425" w14:textId="09B7D298" w:rsidR="00555FD6" w:rsidRPr="00555FD6" w:rsidRDefault="00555FD6" w:rsidP="00555FD6">
      <w:pPr>
        <w:pStyle w:val="MainText"/>
        <w:numPr>
          <w:ilvl w:val="1"/>
          <w:numId w:val="6"/>
        </w:numPr>
        <w:rPr>
          <w:b/>
        </w:rPr>
      </w:pPr>
      <w:r>
        <w:t>A list is a collections framework abstract class that can have duplicates, a set cannot have duplicates.</w:t>
      </w:r>
    </w:p>
    <w:p w14:paraId="4FBA7B8A" w14:textId="77777777" w:rsidR="00B129D4" w:rsidRDefault="00B129D4" w:rsidP="001D39B6">
      <w:pPr>
        <w:pStyle w:val="MainText"/>
        <w:numPr>
          <w:ilvl w:val="0"/>
          <w:numId w:val="6"/>
        </w:numPr>
        <w:tabs>
          <w:tab w:val="clear" w:pos="1474"/>
        </w:tabs>
        <w:ind w:left="720" w:hanging="360"/>
      </w:pPr>
      <w:r>
        <w:t>The remaining questions were code snippets asking for the output. Best solution to give is</w:t>
      </w:r>
    </w:p>
    <w:p w14:paraId="4FBA7B8B" w14:textId="77777777" w:rsidR="00B129D4" w:rsidRDefault="004F70C7" w:rsidP="001D39B6">
      <w:pPr>
        <w:pStyle w:val="MainText"/>
        <w:numPr>
          <w:ilvl w:val="1"/>
          <w:numId w:val="6"/>
        </w:numPr>
        <w:ind w:left="1440" w:hanging="360"/>
      </w:pPr>
      <w:r>
        <w:t>D</w:t>
      </w:r>
      <w:r w:rsidR="00B129D4">
        <w:t>oes it work? (mostly no)</w:t>
      </w:r>
    </w:p>
    <w:p w14:paraId="4FBA7B8C" w14:textId="77777777" w:rsidR="00B129D4" w:rsidRDefault="003C4D96" w:rsidP="001D39B6">
      <w:pPr>
        <w:pStyle w:val="MainText"/>
        <w:numPr>
          <w:ilvl w:val="1"/>
          <w:numId w:val="6"/>
        </w:numPr>
        <w:ind w:left="1440" w:hanging="360"/>
      </w:pPr>
      <w:r>
        <w:t>W</w:t>
      </w:r>
      <w:r w:rsidR="00B129D4">
        <w:t>hat is the output?</w:t>
      </w:r>
    </w:p>
    <w:p w14:paraId="4FBA7B8D" w14:textId="77777777" w:rsidR="00B129D4" w:rsidRDefault="004F70C7" w:rsidP="001D39B6">
      <w:pPr>
        <w:pStyle w:val="MainText"/>
        <w:numPr>
          <w:ilvl w:val="1"/>
          <w:numId w:val="6"/>
        </w:numPr>
        <w:ind w:left="1440" w:hanging="360"/>
      </w:pPr>
      <w:r>
        <w:t>Why does it not work</w:t>
      </w:r>
      <w:r w:rsidR="00B129D4">
        <w:t>?</w:t>
      </w:r>
    </w:p>
    <w:p w14:paraId="4FBA7B8E" w14:textId="77777777" w:rsidR="00B129D4" w:rsidRDefault="004F70C7" w:rsidP="001D39B6">
      <w:pPr>
        <w:pStyle w:val="MainText"/>
        <w:numPr>
          <w:ilvl w:val="1"/>
          <w:numId w:val="6"/>
        </w:numPr>
        <w:ind w:left="1440" w:hanging="360"/>
      </w:pPr>
      <w:r>
        <w:t>W</w:t>
      </w:r>
      <w:r w:rsidR="00B129D4">
        <w:t>hat is a solution?</w:t>
      </w:r>
    </w:p>
    <w:p w14:paraId="4FBA7B8F" w14:textId="77777777" w:rsidR="00B129D4" w:rsidRDefault="00B129D4" w:rsidP="001D39B6">
      <w:pPr>
        <w:pStyle w:val="MainText"/>
        <w:numPr>
          <w:ilvl w:val="1"/>
          <w:numId w:val="6"/>
        </w:numPr>
        <w:ind w:left="1440" w:hanging="360"/>
      </w:pPr>
      <w:r>
        <w:t>What would have been the output if it did work?</w:t>
      </w:r>
    </w:p>
    <w:p w14:paraId="4FBA7B90" w14:textId="3BF715C8" w:rsidR="00B129D4" w:rsidRPr="00B461AC" w:rsidRDefault="00B129D4" w:rsidP="001D39B6">
      <w:pPr>
        <w:pStyle w:val="MainText"/>
        <w:numPr>
          <w:ilvl w:val="0"/>
          <w:numId w:val="6"/>
        </w:numPr>
        <w:tabs>
          <w:tab w:val="clear" w:pos="1474"/>
        </w:tabs>
        <w:ind w:left="720" w:hanging="360"/>
        <w:rPr>
          <w:b/>
        </w:rPr>
      </w:pPr>
      <w:r w:rsidRPr="00B461AC">
        <w:rPr>
          <w:b/>
        </w:rPr>
        <w:t>What are exceptions and how do you handle them?</w:t>
      </w:r>
    </w:p>
    <w:p w14:paraId="110B7140" w14:textId="12D3CFBB" w:rsidR="00B461AC" w:rsidRDefault="00B461AC" w:rsidP="00B461AC">
      <w:pPr>
        <w:pStyle w:val="MainText"/>
        <w:ind w:left="720"/>
      </w:pPr>
      <w:r>
        <w:t xml:space="preserve">Exceptions are events that happen when something unexpected happens during code execution or </w:t>
      </w:r>
      <w:proofErr w:type="spellStart"/>
      <w:r>
        <w:t>compiliation</w:t>
      </w:r>
      <w:proofErr w:type="spellEnd"/>
      <w:r>
        <w:t>. They are handled with try catch block or in a method signature that has throws new “exception”</w:t>
      </w:r>
    </w:p>
    <w:p w14:paraId="4FBA7B91" w14:textId="62D4E5D0" w:rsidR="00B129D4" w:rsidRDefault="00B129D4" w:rsidP="001D39B6">
      <w:pPr>
        <w:pStyle w:val="MainText"/>
        <w:numPr>
          <w:ilvl w:val="0"/>
          <w:numId w:val="6"/>
        </w:numPr>
        <w:tabs>
          <w:tab w:val="clear" w:pos="1474"/>
        </w:tabs>
        <w:ind w:left="720" w:hanging="360"/>
        <w:rPr>
          <w:b/>
        </w:rPr>
      </w:pPr>
      <w:r w:rsidRPr="00B461AC">
        <w:rPr>
          <w:b/>
        </w:rPr>
        <w:t>Explain what polymorphism is.</w:t>
      </w:r>
    </w:p>
    <w:p w14:paraId="1C815533" w14:textId="32FCD36C" w:rsidR="00B461AC" w:rsidRPr="00B461AC" w:rsidRDefault="00B461AC" w:rsidP="00B461AC">
      <w:pPr>
        <w:pStyle w:val="MainText"/>
        <w:ind w:left="720"/>
        <w:rPr>
          <w:b/>
        </w:rPr>
      </w:pPr>
      <w:r>
        <w:t>Polymorphism is changing code’s behaviour at runtime or compile time. It enables programmers to reuse code and makes code extensible.</w:t>
      </w:r>
    </w:p>
    <w:p w14:paraId="4FBA7B92" w14:textId="2847B0F9" w:rsidR="00B129D4" w:rsidRPr="00B461AC" w:rsidRDefault="00B129D4" w:rsidP="001D39B6">
      <w:pPr>
        <w:pStyle w:val="MainText"/>
        <w:numPr>
          <w:ilvl w:val="0"/>
          <w:numId w:val="6"/>
        </w:numPr>
        <w:tabs>
          <w:tab w:val="clear" w:pos="1474"/>
        </w:tabs>
        <w:ind w:left="720" w:hanging="360"/>
        <w:rPr>
          <w:b/>
        </w:rPr>
      </w:pPr>
      <w:r w:rsidRPr="00B461AC">
        <w:rPr>
          <w:b/>
        </w:rPr>
        <w:t>What is extreme programming?</w:t>
      </w:r>
    </w:p>
    <w:p w14:paraId="615D1905" w14:textId="478BFD4E" w:rsidR="00B461AC" w:rsidRDefault="00B461AC" w:rsidP="00B461AC">
      <w:pPr>
        <w:pStyle w:val="MainText"/>
        <w:ind w:left="720"/>
      </w:pPr>
      <w:r>
        <w:t>A form of agile programming.</w:t>
      </w:r>
    </w:p>
    <w:p w14:paraId="4FBA7B93" w14:textId="60816935" w:rsidR="00B129D4" w:rsidRDefault="00B129D4" w:rsidP="001D39B6">
      <w:pPr>
        <w:pStyle w:val="MainText"/>
        <w:numPr>
          <w:ilvl w:val="0"/>
          <w:numId w:val="6"/>
        </w:numPr>
        <w:tabs>
          <w:tab w:val="clear" w:pos="1474"/>
        </w:tabs>
        <w:ind w:left="720" w:hanging="360"/>
        <w:rPr>
          <w:b/>
        </w:rPr>
      </w:pPr>
      <w:r w:rsidRPr="00B461AC">
        <w:rPr>
          <w:b/>
        </w:rPr>
        <w:t>Explain what inheritance is.</w:t>
      </w:r>
    </w:p>
    <w:p w14:paraId="5FAE0838" w14:textId="47BE2DD1" w:rsidR="00B461AC" w:rsidRPr="00B461AC" w:rsidRDefault="00B461AC" w:rsidP="00B461AC">
      <w:pPr>
        <w:pStyle w:val="MainText"/>
        <w:ind w:left="720"/>
      </w:pPr>
      <w:r>
        <w:t xml:space="preserve">Inheritance is a way to set up relationships between objects, child-parent relationship. Children are able to inherit </w:t>
      </w:r>
      <w:proofErr w:type="spellStart"/>
      <w:r>
        <w:t>funtionacilty</w:t>
      </w:r>
      <w:proofErr w:type="spellEnd"/>
      <w:r>
        <w:t xml:space="preserve"> from parent objects.</w:t>
      </w:r>
    </w:p>
    <w:p w14:paraId="4FBA7B94" w14:textId="65F08FB4" w:rsidR="00B129D4" w:rsidRDefault="00B129D4" w:rsidP="001D39B6">
      <w:pPr>
        <w:pStyle w:val="MainText"/>
        <w:numPr>
          <w:ilvl w:val="0"/>
          <w:numId w:val="6"/>
        </w:numPr>
        <w:tabs>
          <w:tab w:val="clear" w:pos="1474"/>
        </w:tabs>
        <w:ind w:left="720" w:hanging="360"/>
        <w:rPr>
          <w:b/>
        </w:rPr>
      </w:pPr>
      <w:r w:rsidRPr="00B461AC">
        <w:rPr>
          <w:b/>
        </w:rPr>
        <w:lastRenderedPageBreak/>
        <w:t>What is regression testing?</w:t>
      </w:r>
    </w:p>
    <w:p w14:paraId="58C5D1FE" w14:textId="77777777" w:rsidR="00B461AC" w:rsidRPr="00B461AC" w:rsidRDefault="00B461AC" w:rsidP="00B461AC">
      <w:pPr>
        <w:pStyle w:val="MainText"/>
        <w:ind w:left="720"/>
        <w:rPr>
          <w:b/>
        </w:rPr>
      </w:pPr>
    </w:p>
    <w:p w14:paraId="4FBA7B95" w14:textId="222A25CA" w:rsidR="00B129D4" w:rsidRDefault="00B129D4" w:rsidP="001D39B6">
      <w:pPr>
        <w:pStyle w:val="MainText"/>
        <w:numPr>
          <w:ilvl w:val="0"/>
          <w:numId w:val="6"/>
        </w:numPr>
        <w:tabs>
          <w:tab w:val="clear" w:pos="1474"/>
        </w:tabs>
        <w:ind w:left="720" w:hanging="360"/>
        <w:rPr>
          <w:b/>
        </w:rPr>
      </w:pPr>
      <w:r w:rsidRPr="00B461AC">
        <w:rPr>
          <w:b/>
        </w:rPr>
        <w:t xml:space="preserve">What is automation testing and </w:t>
      </w:r>
      <w:r w:rsidR="00451B2E" w:rsidRPr="00B461AC">
        <w:rPr>
          <w:b/>
        </w:rPr>
        <w:t xml:space="preserve">what are the </w:t>
      </w:r>
      <w:r w:rsidRPr="00B461AC">
        <w:rPr>
          <w:b/>
        </w:rPr>
        <w:t>advantages of it?</w:t>
      </w:r>
    </w:p>
    <w:p w14:paraId="6B712FFF" w14:textId="77777777" w:rsidR="00B461AC" w:rsidRDefault="00B461AC" w:rsidP="00B461AC">
      <w:pPr>
        <w:pStyle w:val="ListParagraph"/>
        <w:rPr>
          <w:b/>
        </w:rPr>
      </w:pPr>
    </w:p>
    <w:p w14:paraId="45F88E20" w14:textId="77777777" w:rsidR="00B461AC" w:rsidRPr="00B461AC" w:rsidRDefault="00B461AC" w:rsidP="00B461AC">
      <w:pPr>
        <w:pStyle w:val="MainText"/>
        <w:ind w:left="720"/>
        <w:rPr>
          <w:b/>
        </w:rPr>
      </w:pPr>
    </w:p>
    <w:p w14:paraId="4FBA7B96" w14:textId="313B4E28" w:rsidR="00B129D4" w:rsidRDefault="00451B2E" w:rsidP="001D39B6">
      <w:pPr>
        <w:pStyle w:val="MainText"/>
        <w:numPr>
          <w:ilvl w:val="0"/>
          <w:numId w:val="6"/>
        </w:numPr>
        <w:tabs>
          <w:tab w:val="clear" w:pos="1474"/>
        </w:tabs>
        <w:ind w:left="720" w:hanging="360"/>
        <w:rPr>
          <w:b/>
        </w:rPr>
      </w:pPr>
      <w:r w:rsidRPr="00B461AC">
        <w:rPr>
          <w:b/>
        </w:rPr>
        <w:t>Explain the d</w:t>
      </w:r>
      <w:r w:rsidR="00B129D4" w:rsidRPr="00B461AC">
        <w:rPr>
          <w:b/>
        </w:rPr>
        <w:t>ifferences between functi</w:t>
      </w:r>
      <w:r w:rsidR="00B461AC">
        <w:rPr>
          <w:b/>
        </w:rPr>
        <w:t>onal and non-functional testing.</w:t>
      </w:r>
    </w:p>
    <w:p w14:paraId="4B322395" w14:textId="63F3AF6F" w:rsidR="00B461AC" w:rsidRPr="00B461AC" w:rsidRDefault="00B461AC" w:rsidP="00B461AC">
      <w:pPr>
        <w:pStyle w:val="MainText"/>
        <w:ind w:left="720"/>
      </w:pPr>
      <w:proofErr w:type="gramStart"/>
      <w:r>
        <w:t>functional</w:t>
      </w:r>
      <w:proofErr w:type="gramEnd"/>
      <w:r>
        <w:t xml:space="preserve"> testing is using </w:t>
      </w:r>
      <w:proofErr w:type="spellStart"/>
      <w:r>
        <w:t>mockito</w:t>
      </w:r>
      <w:proofErr w:type="spellEnd"/>
      <w:r>
        <w:t xml:space="preserve"> make mock objects and check if methods calls are done.</w:t>
      </w:r>
    </w:p>
    <w:p w14:paraId="4FBA7B97" w14:textId="77777777" w:rsidR="00B129D4" w:rsidRDefault="00B129D4" w:rsidP="001D39B6">
      <w:pPr>
        <w:pStyle w:val="MainText"/>
        <w:numPr>
          <w:ilvl w:val="0"/>
          <w:numId w:val="6"/>
        </w:numPr>
        <w:tabs>
          <w:tab w:val="clear" w:pos="1474"/>
        </w:tabs>
        <w:ind w:left="720" w:hanging="360"/>
      </w:pPr>
      <w:r>
        <w:t>What is quality assurance?</w:t>
      </w:r>
    </w:p>
    <w:p w14:paraId="4FBA7B98" w14:textId="77777777" w:rsidR="00B129D4" w:rsidRDefault="00B129D4" w:rsidP="001D39B6">
      <w:pPr>
        <w:pStyle w:val="MainText"/>
        <w:numPr>
          <w:ilvl w:val="0"/>
          <w:numId w:val="6"/>
        </w:numPr>
        <w:tabs>
          <w:tab w:val="clear" w:pos="1474"/>
        </w:tabs>
        <w:ind w:left="720" w:hanging="360"/>
      </w:pPr>
      <w:r>
        <w:t>What is the importance of testing?</w:t>
      </w:r>
    </w:p>
    <w:p w14:paraId="4FBA7B99" w14:textId="169E2E90" w:rsidR="00B129D4" w:rsidRDefault="00B129D4" w:rsidP="001D39B6">
      <w:pPr>
        <w:pStyle w:val="MainText"/>
        <w:numPr>
          <w:ilvl w:val="0"/>
          <w:numId w:val="6"/>
        </w:numPr>
        <w:tabs>
          <w:tab w:val="clear" w:pos="1474"/>
        </w:tabs>
        <w:ind w:left="720" w:hanging="360"/>
        <w:rPr>
          <w:b/>
        </w:rPr>
      </w:pPr>
      <w:r w:rsidRPr="00B461AC">
        <w:rPr>
          <w:b/>
        </w:rPr>
        <w:t>Explain what SOLID is.</w:t>
      </w:r>
    </w:p>
    <w:p w14:paraId="4D6CF9BE" w14:textId="6B79A4CC" w:rsidR="00B461AC" w:rsidRPr="00B461AC" w:rsidRDefault="00B461AC" w:rsidP="00B461AC">
      <w:pPr>
        <w:pStyle w:val="MainText"/>
        <w:ind w:left="720"/>
      </w:pPr>
      <w:r>
        <w:t>Solid is 5 principles that object oriented programs should follow.</w:t>
      </w:r>
    </w:p>
    <w:p w14:paraId="4FBA7B9A" w14:textId="77777777" w:rsidR="00B129D4" w:rsidRDefault="00B129D4" w:rsidP="001D39B6">
      <w:pPr>
        <w:pStyle w:val="MainText"/>
        <w:numPr>
          <w:ilvl w:val="0"/>
          <w:numId w:val="6"/>
        </w:numPr>
        <w:tabs>
          <w:tab w:val="clear" w:pos="1474"/>
        </w:tabs>
        <w:ind w:left="720" w:hanging="360"/>
      </w:pPr>
      <w:r>
        <w:t>Name different types of testing.</w:t>
      </w:r>
    </w:p>
    <w:p w14:paraId="4FBA7B9B" w14:textId="77777777" w:rsidR="00B129D4" w:rsidRDefault="00B129D4" w:rsidP="001D39B6">
      <w:pPr>
        <w:pStyle w:val="MainText"/>
        <w:numPr>
          <w:ilvl w:val="0"/>
          <w:numId w:val="6"/>
        </w:numPr>
        <w:tabs>
          <w:tab w:val="clear" w:pos="1474"/>
        </w:tabs>
        <w:ind w:left="720" w:hanging="360"/>
      </w:pPr>
      <w:r>
        <w:t>What is SCRUM?</w:t>
      </w:r>
    </w:p>
    <w:p w14:paraId="4FBA7B9C" w14:textId="34B42291" w:rsidR="00B129D4" w:rsidRDefault="00B129D4" w:rsidP="001D39B6">
      <w:pPr>
        <w:pStyle w:val="MainText"/>
        <w:numPr>
          <w:ilvl w:val="0"/>
          <w:numId w:val="6"/>
        </w:numPr>
        <w:tabs>
          <w:tab w:val="clear" w:pos="1474"/>
        </w:tabs>
        <w:ind w:left="720" w:hanging="360"/>
        <w:rPr>
          <w:b/>
        </w:rPr>
      </w:pPr>
      <w:r w:rsidRPr="00B461AC">
        <w:rPr>
          <w:b/>
        </w:rPr>
        <w:t>Which design patterns do you know?</w:t>
      </w:r>
    </w:p>
    <w:p w14:paraId="7D9EE346" w14:textId="306C762A" w:rsidR="00B461AC" w:rsidRPr="00B461AC" w:rsidRDefault="00B461AC" w:rsidP="00B461AC">
      <w:pPr>
        <w:pStyle w:val="MainText"/>
        <w:ind w:left="720"/>
      </w:pPr>
      <w:proofErr w:type="spellStart"/>
      <w:r>
        <w:t>Decorater</w:t>
      </w:r>
      <w:proofErr w:type="spellEnd"/>
      <w:r>
        <w:t xml:space="preserve">, builder, factory, singleton, </w:t>
      </w:r>
      <w:r w:rsidR="008B3B7C">
        <w:t xml:space="preserve">observer, command, chain of </w:t>
      </w:r>
      <w:proofErr w:type="spellStart"/>
      <w:r w:rsidR="008B3B7C">
        <w:t>responibility</w:t>
      </w:r>
      <w:proofErr w:type="spellEnd"/>
    </w:p>
    <w:p w14:paraId="4FBA7B9D" w14:textId="77777777" w:rsidR="00B129D4" w:rsidRDefault="00B129D4" w:rsidP="001D39B6">
      <w:pPr>
        <w:pStyle w:val="MainText"/>
        <w:numPr>
          <w:ilvl w:val="0"/>
          <w:numId w:val="6"/>
        </w:numPr>
        <w:tabs>
          <w:tab w:val="clear" w:pos="1474"/>
        </w:tabs>
        <w:ind w:left="720" w:hanging="360"/>
      </w:pPr>
      <w:r>
        <w:t>What tools do you know for automated testing?</w:t>
      </w:r>
    </w:p>
    <w:p w14:paraId="4FBA7B9E" w14:textId="77777777" w:rsidR="00B129D4" w:rsidRDefault="00B129D4" w:rsidP="001D39B6">
      <w:pPr>
        <w:pStyle w:val="MainText"/>
        <w:numPr>
          <w:ilvl w:val="0"/>
          <w:numId w:val="6"/>
        </w:numPr>
        <w:tabs>
          <w:tab w:val="clear" w:pos="1474"/>
        </w:tabs>
        <w:ind w:left="720" w:hanging="360"/>
      </w:pPr>
      <w:r>
        <w:t>Explain what a test case is.</w:t>
      </w:r>
    </w:p>
    <w:p w14:paraId="4FBA7B9F" w14:textId="4BFDF649" w:rsidR="00B129D4" w:rsidRDefault="00B129D4" w:rsidP="001D39B6">
      <w:pPr>
        <w:pStyle w:val="MainText"/>
        <w:numPr>
          <w:ilvl w:val="0"/>
          <w:numId w:val="6"/>
        </w:numPr>
        <w:tabs>
          <w:tab w:val="clear" w:pos="1474"/>
        </w:tabs>
        <w:ind w:left="720" w:hanging="360"/>
        <w:rPr>
          <w:b/>
        </w:rPr>
      </w:pPr>
      <w:r w:rsidRPr="008B3B7C">
        <w:rPr>
          <w:b/>
        </w:rPr>
        <w:t>Discussion about abstract vs. Interfaces.</w:t>
      </w:r>
    </w:p>
    <w:p w14:paraId="68DE1DDE" w14:textId="08AE13AA" w:rsidR="008B3B7C" w:rsidRPr="008B3B7C" w:rsidRDefault="008B3B7C" w:rsidP="008B3B7C">
      <w:pPr>
        <w:pStyle w:val="MainText"/>
        <w:ind w:left="720"/>
        <w:rPr>
          <w:b/>
        </w:rPr>
      </w:pPr>
      <w:r>
        <w:t>Abstract classes are classes that could have members or concrete classes but also abstract methods. They cannot be instantiated but can be inherited.</w:t>
      </w:r>
    </w:p>
    <w:p w14:paraId="4FBA7BA0" w14:textId="19352386" w:rsidR="00B129D4" w:rsidRDefault="00B129D4" w:rsidP="001D39B6">
      <w:pPr>
        <w:pStyle w:val="MainText"/>
        <w:numPr>
          <w:ilvl w:val="0"/>
          <w:numId w:val="6"/>
        </w:numPr>
        <w:tabs>
          <w:tab w:val="clear" w:pos="1474"/>
        </w:tabs>
        <w:ind w:left="720" w:hanging="360"/>
      </w:pPr>
      <w:r>
        <w:t xml:space="preserve">Write a </w:t>
      </w:r>
      <w:r w:rsidR="00451B2E">
        <w:t xml:space="preserve">piece of </w:t>
      </w:r>
      <w:r>
        <w:t xml:space="preserve">code to implement your own </w:t>
      </w:r>
      <w:proofErr w:type="spellStart"/>
      <w:r>
        <w:t>TreeSet</w:t>
      </w:r>
      <w:proofErr w:type="spellEnd"/>
      <w:r>
        <w:t xml:space="preserve"> structure.</w:t>
      </w:r>
    </w:p>
    <w:p w14:paraId="26A086BE" w14:textId="1E756D52" w:rsidR="008B3B7C" w:rsidRDefault="008B3B7C" w:rsidP="008B3B7C">
      <w:pPr>
        <w:pStyle w:val="MainText"/>
        <w:ind w:left="720"/>
      </w:pPr>
      <w:r>
        <w:t>It’s a red-black tree</w:t>
      </w:r>
    </w:p>
    <w:p w14:paraId="4FBA7BA1" w14:textId="77777777" w:rsidR="00B129D4" w:rsidRDefault="00451B2E" w:rsidP="001D39B6">
      <w:pPr>
        <w:pStyle w:val="MainText"/>
        <w:numPr>
          <w:ilvl w:val="0"/>
          <w:numId w:val="6"/>
        </w:numPr>
        <w:tabs>
          <w:tab w:val="clear" w:pos="1474"/>
        </w:tabs>
        <w:ind w:left="720" w:hanging="360"/>
      </w:pPr>
      <w:r>
        <w:t>What are the a</w:t>
      </w:r>
      <w:r w:rsidR="00B129D4">
        <w:t xml:space="preserve">dvantages of Agile, </w:t>
      </w:r>
      <w:r>
        <w:t>testing and testing development?</w:t>
      </w:r>
    </w:p>
    <w:p w14:paraId="4FBA7BA2" w14:textId="19EF9285" w:rsidR="00B129D4" w:rsidRPr="008B3B7C" w:rsidRDefault="00B129D4" w:rsidP="001D39B6">
      <w:pPr>
        <w:pStyle w:val="MainText"/>
        <w:numPr>
          <w:ilvl w:val="0"/>
          <w:numId w:val="6"/>
        </w:numPr>
        <w:tabs>
          <w:tab w:val="clear" w:pos="1474"/>
        </w:tabs>
        <w:ind w:left="720" w:hanging="360"/>
        <w:rPr>
          <w:b/>
        </w:rPr>
      </w:pPr>
      <w:r w:rsidRPr="008B3B7C">
        <w:rPr>
          <w:b/>
        </w:rPr>
        <w:t>Talk about Maven</w:t>
      </w:r>
    </w:p>
    <w:p w14:paraId="16D4C6D8" w14:textId="34077529" w:rsidR="008B3B7C" w:rsidRDefault="008B3B7C" w:rsidP="008B3B7C">
      <w:pPr>
        <w:pStyle w:val="MainText"/>
        <w:ind w:left="720"/>
      </w:pPr>
      <w:r>
        <w:t>Maven is a project building tool. It allows you to specific which dependencies should be in a project. And it auto downloads whatever the project needs from its central repo. You can also change the project build based on situations.</w:t>
      </w:r>
    </w:p>
    <w:p w14:paraId="4FBA7BA3" w14:textId="77777777" w:rsidR="00B129D4" w:rsidRDefault="00B129D4" w:rsidP="001D39B6">
      <w:pPr>
        <w:pStyle w:val="MainText"/>
        <w:numPr>
          <w:ilvl w:val="0"/>
          <w:numId w:val="6"/>
        </w:numPr>
        <w:tabs>
          <w:tab w:val="clear" w:pos="1474"/>
        </w:tabs>
        <w:ind w:left="720" w:hanging="360"/>
      </w:pPr>
      <w:r>
        <w:t xml:space="preserve">Given </w:t>
      </w:r>
      <w:r w:rsidR="00451B2E">
        <w:t xml:space="preserve">a piece of Java code, </w:t>
      </w:r>
      <w:r>
        <w:t>explain and improve it.</w:t>
      </w:r>
    </w:p>
    <w:p w14:paraId="4FBA7BA4" w14:textId="77777777" w:rsidR="00B129D4" w:rsidRDefault="00B129D4" w:rsidP="001D39B6">
      <w:pPr>
        <w:pStyle w:val="MainText"/>
        <w:numPr>
          <w:ilvl w:val="0"/>
          <w:numId w:val="6"/>
        </w:numPr>
        <w:tabs>
          <w:tab w:val="clear" w:pos="1474"/>
        </w:tabs>
        <w:ind w:left="720" w:hanging="360"/>
      </w:pPr>
      <w:r>
        <w:t>Give a few examples of HTML tags.</w:t>
      </w:r>
    </w:p>
    <w:p w14:paraId="4FBA7BA5" w14:textId="77777777" w:rsidR="00B129D4" w:rsidRDefault="00B129D4" w:rsidP="001D39B6">
      <w:pPr>
        <w:pStyle w:val="MainText"/>
        <w:numPr>
          <w:ilvl w:val="0"/>
          <w:numId w:val="6"/>
        </w:numPr>
        <w:tabs>
          <w:tab w:val="clear" w:pos="1474"/>
        </w:tabs>
        <w:ind w:left="720" w:hanging="360"/>
      </w:pPr>
      <w:r>
        <w:t>How do you divide a page in HTML?</w:t>
      </w:r>
    </w:p>
    <w:p w14:paraId="4FBA7BA6" w14:textId="1D266463" w:rsidR="00B129D4" w:rsidRDefault="00B129D4" w:rsidP="001D39B6">
      <w:pPr>
        <w:pStyle w:val="MainText"/>
        <w:numPr>
          <w:ilvl w:val="0"/>
          <w:numId w:val="6"/>
        </w:numPr>
        <w:tabs>
          <w:tab w:val="clear" w:pos="1474"/>
        </w:tabs>
        <w:ind w:left="720" w:hanging="360"/>
        <w:rPr>
          <w:b/>
        </w:rPr>
      </w:pPr>
      <w:r w:rsidRPr="008B3B7C">
        <w:rPr>
          <w:b/>
        </w:rPr>
        <w:t>What is JSP &amp; Servlet?</w:t>
      </w:r>
    </w:p>
    <w:p w14:paraId="64E5F02C" w14:textId="313A8CF6" w:rsidR="008B3B7C" w:rsidRDefault="008B3B7C" w:rsidP="008B3B7C">
      <w:pPr>
        <w:pStyle w:val="MainText"/>
        <w:ind w:left="720"/>
      </w:pPr>
      <w:proofErr w:type="spellStart"/>
      <w:r>
        <w:t>Jsp</w:t>
      </w:r>
      <w:proofErr w:type="spellEnd"/>
      <w:r>
        <w:t xml:space="preserve"> is a java server page and a servlet is a class that handles http requests that come in.</w:t>
      </w:r>
    </w:p>
    <w:p w14:paraId="2E3E93CF" w14:textId="0A2A6532" w:rsidR="008B58B5" w:rsidRPr="008B3B7C" w:rsidRDefault="00C22804" w:rsidP="008B3B7C">
      <w:pPr>
        <w:pStyle w:val="MainText"/>
        <w:ind w:left="720"/>
      </w:pPr>
      <w:r>
        <w:t>And it sends back a response to the web server that it received it from.</w:t>
      </w:r>
    </w:p>
    <w:p w14:paraId="4FBA7BA7" w14:textId="6E9426C0" w:rsidR="00B129D4" w:rsidRDefault="00B129D4" w:rsidP="001D39B6">
      <w:pPr>
        <w:pStyle w:val="MainText"/>
        <w:numPr>
          <w:ilvl w:val="0"/>
          <w:numId w:val="6"/>
        </w:numPr>
        <w:tabs>
          <w:tab w:val="clear" w:pos="1474"/>
        </w:tabs>
        <w:ind w:left="720" w:hanging="360"/>
      </w:pPr>
      <w:r>
        <w:t xml:space="preserve">How </w:t>
      </w:r>
      <w:r w:rsidR="00451B2E">
        <w:t>can you</w:t>
      </w:r>
      <w:r>
        <w:t xml:space="preserve"> read </w:t>
      </w:r>
      <w:r w:rsidR="004F70C7">
        <w:t>XML</w:t>
      </w:r>
      <w:r>
        <w:t xml:space="preserve"> files?</w:t>
      </w:r>
    </w:p>
    <w:p w14:paraId="449F8BDC" w14:textId="7F5162B6" w:rsidR="008B58B5" w:rsidRDefault="008B58B5" w:rsidP="008B58B5">
      <w:pPr>
        <w:pStyle w:val="MainText"/>
        <w:ind w:left="720"/>
      </w:pPr>
      <w:r>
        <w:t>By parsing them and reading the tags.</w:t>
      </w:r>
    </w:p>
    <w:p w14:paraId="4FBA7BA8" w14:textId="7044E869" w:rsidR="00B129D4" w:rsidRDefault="00B129D4" w:rsidP="001D39B6">
      <w:pPr>
        <w:pStyle w:val="MainText"/>
        <w:numPr>
          <w:ilvl w:val="0"/>
          <w:numId w:val="6"/>
        </w:numPr>
        <w:tabs>
          <w:tab w:val="clear" w:pos="1474"/>
        </w:tabs>
        <w:ind w:left="720" w:hanging="360"/>
      </w:pPr>
      <w:r>
        <w:t>What project did you do with Java and JDBC?</w:t>
      </w:r>
    </w:p>
    <w:p w14:paraId="1E94ED92" w14:textId="5EE964AE" w:rsidR="008B58B5" w:rsidRDefault="008B58B5" w:rsidP="008B58B5">
      <w:pPr>
        <w:pStyle w:val="MainText"/>
        <w:ind w:left="720"/>
      </w:pPr>
      <w:r>
        <w:t xml:space="preserve">My java </w:t>
      </w:r>
      <w:proofErr w:type="spellStart"/>
      <w:r>
        <w:t>webspotyify</w:t>
      </w:r>
      <w:proofErr w:type="spellEnd"/>
      <w:r>
        <w:t xml:space="preserve"> project used </w:t>
      </w:r>
      <w:proofErr w:type="spellStart"/>
      <w:r>
        <w:t>jdbc</w:t>
      </w:r>
      <w:proofErr w:type="spellEnd"/>
      <w:r>
        <w:t xml:space="preserve"> with spring.</w:t>
      </w:r>
    </w:p>
    <w:p w14:paraId="4FBA7BA9" w14:textId="77777777" w:rsidR="00B129D4" w:rsidRDefault="00451B2E" w:rsidP="001D39B6">
      <w:pPr>
        <w:pStyle w:val="MainText"/>
        <w:numPr>
          <w:ilvl w:val="0"/>
          <w:numId w:val="6"/>
        </w:numPr>
        <w:tabs>
          <w:tab w:val="clear" w:pos="1474"/>
        </w:tabs>
        <w:ind w:left="720" w:hanging="360"/>
      </w:pPr>
      <w:r>
        <w:t>Describe how to use Ibatis in J</w:t>
      </w:r>
      <w:r w:rsidR="00B129D4">
        <w:t>ava?  How to implement Ibatis?</w:t>
      </w:r>
    </w:p>
    <w:p w14:paraId="4FBA7BAA" w14:textId="77777777" w:rsidR="00B129D4" w:rsidRDefault="00B129D4" w:rsidP="001D39B6">
      <w:pPr>
        <w:pStyle w:val="MainText"/>
        <w:numPr>
          <w:ilvl w:val="0"/>
          <w:numId w:val="6"/>
        </w:numPr>
        <w:tabs>
          <w:tab w:val="clear" w:pos="1474"/>
        </w:tabs>
        <w:ind w:left="720" w:hanging="360"/>
      </w:pPr>
      <w:r>
        <w:t>How to draw a class diagram?</w:t>
      </w:r>
    </w:p>
    <w:p w14:paraId="4FBA7BAB" w14:textId="1778E7E3" w:rsidR="00B129D4" w:rsidRDefault="00B129D4" w:rsidP="001D39B6">
      <w:pPr>
        <w:pStyle w:val="MainText"/>
        <w:numPr>
          <w:ilvl w:val="0"/>
          <w:numId w:val="6"/>
        </w:numPr>
        <w:tabs>
          <w:tab w:val="clear" w:pos="1474"/>
        </w:tabs>
        <w:ind w:left="720" w:hanging="360"/>
      </w:pPr>
      <w:r>
        <w:lastRenderedPageBreak/>
        <w:t>Name and explain the access modifiers.</w:t>
      </w:r>
    </w:p>
    <w:p w14:paraId="1464B633" w14:textId="6187F4E7" w:rsidR="00C22804" w:rsidRDefault="00C22804" w:rsidP="00C22804">
      <w:pPr>
        <w:pStyle w:val="MainText"/>
        <w:ind w:left="720"/>
      </w:pPr>
      <w:r>
        <w:t>Public, protected, default, private</w:t>
      </w:r>
    </w:p>
    <w:p w14:paraId="4FBA7BAC" w14:textId="37CB2C2B" w:rsidR="00B129D4" w:rsidRDefault="00B129D4" w:rsidP="001D39B6">
      <w:pPr>
        <w:pStyle w:val="MainText"/>
        <w:numPr>
          <w:ilvl w:val="0"/>
          <w:numId w:val="6"/>
        </w:numPr>
        <w:tabs>
          <w:tab w:val="clear" w:pos="1474"/>
        </w:tabs>
        <w:ind w:left="720" w:hanging="360"/>
      </w:pPr>
      <w:r>
        <w:t>REST vs. SOAP and XML.</w:t>
      </w:r>
    </w:p>
    <w:p w14:paraId="086A36D4" w14:textId="3E99E62F" w:rsidR="00C22804" w:rsidRDefault="00C22804" w:rsidP="00C22804">
      <w:pPr>
        <w:pStyle w:val="MainText"/>
        <w:ind w:left="720"/>
      </w:pPr>
      <w:r>
        <w:t xml:space="preserve">Rest is representational state transaction. So it uses http and http responses with servlets to handle specific responses. Which allow for a predefined set of stateless operations. So if you do a get or post from </w:t>
      </w:r>
      <w:proofErr w:type="gramStart"/>
      <w:r>
        <w:t>an</w:t>
      </w:r>
      <w:proofErr w:type="gramEnd"/>
      <w:r>
        <w:t xml:space="preserve"> website, then the </w:t>
      </w:r>
      <w:proofErr w:type="spellStart"/>
      <w:r>
        <w:t>resrouce</w:t>
      </w:r>
      <w:proofErr w:type="spellEnd"/>
      <w:r>
        <w:t xml:space="preserve"> should give back the next representation which is transferred to the end user.</w:t>
      </w:r>
    </w:p>
    <w:p w14:paraId="4FBA7BAD" w14:textId="7E0C7162" w:rsidR="00B129D4" w:rsidRDefault="00B129D4" w:rsidP="001D39B6">
      <w:pPr>
        <w:pStyle w:val="MainText"/>
        <w:numPr>
          <w:ilvl w:val="0"/>
          <w:numId w:val="6"/>
        </w:numPr>
        <w:tabs>
          <w:tab w:val="clear" w:pos="1474"/>
        </w:tabs>
        <w:ind w:left="720" w:hanging="360"/>
      </w:pPr>
      <w:r>
        <w:t xml:space="preserve">How </w:t>
      </w:r>
      <w:r w:rsidR="004F70C7">
        <w:t xml:space="preserve">do </w:t>
      </w:r>
      <w:r w:rsidR="00B80505">
        <w:t>hash code</w:t>
      </w:r>
      <w:r>
        <w:t xml:space="preserve"> and equals work in the background</w:t>
      </w:r>
      <w:r w:rsidR="004F70C7">
        <w:t>?</w:t>
      </w:r>
    </w:p>
    <w:p w14:paraId="4FBA7BAE" w14:textId="3120722A" w:rsidR="00B129D4" w:rsidRDefault="00B129D4" w:rsidP="001D39B6">
      <w:pPr>
        <w:pStyle w:val="MainText"/>
        <w:numPr>
          <w:ilvl w:val="0"/>
          <w:numId w:val="6"/>
        </w:numPr>
        <w:tabs>
          <w:tab w:val="clear" w:pos="1474"/>
        </w:tabs>
        <w:ind w:left="720" w:hanging="360"/>
      </w:pPr>
      <w:r>
        <w:t>When are objects set to immutable?</w:t>
      </w:r>
    </w:p>
    <w:p w14:paraId="44C88DF9" w14:textId="35F6552C" w:rsidR="00C22804" w:rsidRDefault="00C22804" w:rsidP="00C22804">
      <w:pPr>
        <w:pStyle w:val="MainText"/>
        <w:ind w:left="720"/>
      </w:pPr>
      <w:r>
        <w:t>When they are strings. Or private final. Use a builder to change immutable objects. And if they are in a collection that needs to be immutable. Then deep clone?</w:t>
      </w:r>
    </w:p>
    <w:p w14:paraId="462E5393" w14:textId="77777777" w:rsidR="00C22804" w:rsidRDefault="00C22804" w:rsidP="00C22804">
      <w:pPr>
        <w:pStyle w:val="MainText"/>
        <w:ind w:left="720"/>
      </w:pPr>
    </w:p>
    <w:p w14:paraId="4FBA7BAF" w14:textId="77777777" w:rsidR="00B129D4" w:rsidRDefault="00B129D4" w:rsidP="001D39B6">
      <w:pPr>
        <w:pStyle w:val="MainText"/>
        <w:numPr>
          <w:ilvl w:val="0"/>
          <w:numId w:val="6"/>
        </w:numPr>
        <w:tabs>
          <w:tab w:val="clear" w:pos="1474"/>
        </w:tabs>
        <w:ind w:left="720" w:hanging="360"/>
      </w:pPr>
      <w:r>
        <w:t>TDD exercise (practical and paired with interviewer)</w:t>
      </w:r>
    </w:p>
    <w:p w14:paraId="4FBA7BB0" w14:textId="48D9127F" w:rsidR="00B129D4" w:rsidRDefault="00B129D4" w:rsidP="001D39B6">
      <w:pPr>
        <w:pStyle w:val="MainText"/>
        <w:numPr>
          <w:ilvl w:val="0"/>
          <w:numId w:val="6"/>
        </w:numPr>
        <w:tabs>
          <w:tab w:val="clear" w:pos="1474"/>
        </w:tabs>
        <w:ind w:left="720" w:hanging="360"/>
      </w:pPr>
      <w:r>
        <w:t xml:space="preserve">Which is the bigger priority: Meeting deadlines, code quality </w:t>
      </w:r>
      <w:r w:rsidR="004F70C7">
        <w:t>or</w:t>
      </w:r>
      <w:r w:rsidR="00C22804">
        <w:t xml:space="preserve"> customer satisfaction?</w:t>
      </w:r>
    </w:p>
    <w:p w14:paraId="4AA77DE2" w14:textId="49C123F4" w:rsidR="00C22804" w:rsidRDefault="00C22804" w:rsidP="00C22804">
      <w:pPr>
        <w:pStyle w:val="MainText"/>
        <w:ind w:left="720"/>
      </w:pPr>
      <w:proofErr w:type="spellStart"/>
      <w:proofErr w:type="gramStart"/>
      <w:r>
        <w:t>Its</w:t>
      </w:r>
      <w:proofErr w:type="spellEnd"/>
      <w:proofErr w:type="gramEnd"/>
      <w:r>
        <w:t xml:space="preserve"> about managing technical debt. There are many work </w:t>
      </w:r>
      <w:proofErr w:type="spellStart"/>
      <w:r>
        <w:t>arounds</w:t>
      </w:r>
      <w:proofErr w:type="spellEnd"/>
      <w:r>
        <w:t xml:space="preserve"> that could be done to meet deadlines therefore meet customer satisfaction. However if the technical debt causes the product itself to suffer then that should be managed.</w:t>
      </w:r>
    </w:p>
    <w:p w14:paraId="118D25D4" w14:textId="5CDDB711" w:rsidR="00C22804" w:rsidRDefault="00A32D61" w:rsidP="00C22804">
      <w:pPr>
        <w:pStyle w:val="MainText"/>
        <w:ind w:left="720"/>
      </w:pPr>
      <w:r>
        <w:rPr>
          <w:rFonts w:ascii="Georgia" w:hAnsi="Georgia"/>
          <w:color w:val="2E2E2E"/>
          <w:sz w:val="27"/>
          <w:szCs w:val="27"/>
        </w:rPr>
        <w:t>When taking TD, companies are able to speed up the release cycles to the customer, which can increase customer satisfaction and provide advantage in the market. Another benefit for companies is customer feedback (</w:t>
      </w:r>
      <w:bookmarkStart w:id="3" w:name="bbib0059"/>
      <w:proofErr w:type="spellStart"/>
      <w:r>
        <w:fldChar w:fldCharType="begin"/>
      </w:r>
      <w:r>
        <w:instrText xml:space="preserve"> HYPERLINK "https://www.sciencedirect.com/science/article/pii/S016412121630053X" \l "bib0059" </w:instrText>
      </w:r>
      <w:r>
        <w:fldChar w:fldCharType="separate"/>
      </w:r>
      <w:r>
        <w:rPr>
          <w:rStyle w:val="Hyperlink"/>
          <w:rFonts w:ascii="Georgia" w:hAnsi="Georgia"/>
          <w:color w:val="0C7DBB"/>
          <w:sz w:val="27"/>
          <w:szCs w:val="27"/>
        </w:rPr>
        <w:t>Yli-Huumo</w:t>
      </w:r>
      <w:proofErr w:type="spellEnd"/>
      <w:r>
        <w:rPr>
          <w:rStyle w:val="Hyperlink"/>
          <w:rFonts w:ascii="Georgia" w:hAnsi="Georgia"/>
          <w:color w:val="0C7DBB"/>
          <w:sz w:val="27"/>
          <w:szCs w:val="27"/>
        </w:rPr>
        <w:t> et al., 2015b</w:t>
      </w:r>
      <w:r>
        <w:fldChar w:fldCharType="end"/>
      </w:r>
      <w:bookmarkEnd w:id="3"/>
      <w:r>
        <w:rPr>
          <w:rFonts w:ascii="Georgia" w:hAnsi="Georgia"/>
          <w:color w:val="2E2E2E"/>
          <w:sz w:val="27"/>
          <w:szCs w:val="27"/>
        </w:rPr>
        <w:t>). Companies are able to adjust the product and its business model based on faster customer feedback. This way the companies can identify and prevent both intentional and unintentional TD more efficiently, when customer feedback provides knowledge about the most important development needs in the software (ibid.). Therefore, while TD in the software is never a benefit, actions that incur TD into software can be beneficial to a software company in terms of acquiring business advantage and knowledge of customer and business needs.</w:t>
      </w:r>
      <w:bookmarkStart w:id="4" w:name="_GoBack"/>
      <w:bookmarkEnd w:id="4"/>
    </w:p>
    <w:p w14:paraId="7BC09D4C" w14:textId="3CAF7420" w:rsidR="00C22804" w:rsidRDefault="00C22804" w:rsidP="00C22804">
      <w:pPr>
        <w:pStyle w:val="MainText"/>
        <w:ind w:left="720"/>
      </w:pPr>
      <w:r>
        <w:t>Customer satisfaction</w:t>
      </w:r>
    </w:p>
    <w:p w14:paraId="4FBA7BB1" w14:textId="6EF0F5DA" w:rsidR="00B129D4" w:rsidRDefault="00B129D4" w:rsidP="001D39B6">
      <w:pPr>
        <w:pStyle w:val="MainText"/>
        <w:numPr>
          <w:ilvl w:val="0"/>
          <w:numId w:val="6"/>
        </w:numPr>
        <w:tabs>
          <w:tab w:val="clear" w:pos="1474"/>
        </w:tabs>
        <w:ind w:left="720" w:hanging="360"/>
      </w:pPr>
      <w:r>
        <w:t>What is a thread?</w:t>
      </w:r>
    </w:p>
    <w:p w14:paraId="2D14A31C" w14:textId="5B31BD58" w:rsidR="00C22804" w:rsidRDefault="00C22804" w:rsidP="00C22804">
      <w:pPr>
        <w:pStyle w:val="MainText"/>
        <w:ind w:left="720"/>
      </w:pPr>
      <w:r>
        <w:t xml:space="preserve">A thread is a sequence of </w:t>
      </w:r>
      <w:proofErr w:type="spellStart"/>
      <w:r>
        <w:t>instrutions</w:t>
      </w:r>
      <w:proofErr w:type="spellEnd"/>
      <w:r>
        <w:t xml:space="preserve"> that are executed by a scheduler. Multiple threads can exist in a process sharing the same memory. </w:t>
      </w:r>
    </w:p>
    <w:p w14:paraId="4FBA7BB2" w14:textId="1E39C4A5" w:rsidR="00B129D4" w:rsidRDefault="004F70C7" w:rsidP="001D39B6">
      <w:pPr>
        <w:pStyle w:val="MainText"/>
        <w:numPr>
          <w:ilvl w:val="0"/>
          <w:numId w:val="6"/>
        </w:numPr>
        <w:tabs>
          <w:tab w:val="clear" w:pos="1474"/>
        </w:tabs>
        <w:ind w:left="720" w:hanging="360"/>
      </w:pPr>
      <w:r>
        <w:t xml:space="preserve">What issues are there </w:t>
      </w:r>
      <w:r w:rsidR="00B129D4">
        <w:t>in using thread</w:t>
      </w:r>
      <w:r>
        <w:t>ing?</w:t>
      </w:r>
    </w:p>
    <w:p w14:paraId="2939A218" w14:textId="3AE3198C" w:rsidR="00C22804" w:rsidRDefault="00C22804" w:rsidP="00C22804">
      <w:pPr>
        <w:pStyle w:val="MainText"/>
        <w:ind w:left="720"/>
      </w:pPr>
      <w:r>
        <w:t xml:space="preserve">Deadlocks, global variables, not thread safe operations change global </w:t>
      </w:r>
      <w:proofErr w:type="spellStart"/>
      <w:r>
        <w:t>vars</w:t>
      </w:r>
      <w:proofErr w:type="spellEnd"/>
      <w:r>
        <w:t xml:space="preserve"> so that the value can become anything.</w:t>
      </w:r>
    </w:p>
    <w:p w14:paraId="4FBA7BB3" w14:textId="77777777" w:rsidR="00B129D4" w:rsidRDefault="004F70C7" w:rsidP="001D39B6">
      <w:pPr>
        <w:pStyle w:val="MainText"/>
        <w:numPr>
          <w:ilvl w:val="0"/>
          <w:numId w:val="6"/>
        </w:numPr>
        <w:tabs>
          <w:tab w:val="clear" w:pos="1474"/>
        </w:tabs>
        <w:ind w:left="720" w:hanging="360"/>
      </w:pPr>
      <w:r>
        <w:t>Discuss the use of</w:t>
      </w:r>
      <w:r w:rsidR="00B129D4">
        <w:t xml:space="preserve"> Agile and SCRUM methods.</w:t>
      </w:r>
    </w:p>
    <w:p w14:paraId="4FBA7BB4" w14:textId="77777777" w:rsidR="00B129D4" w:rsidRDefault="00B129D4" w:rsidP="001D39B6">
      <w:pPr>
        <w:pStyle w:val="MainText"/>
        <w:numPr>
          <w:ilvl w:val="0"/>
          <w:numId w:val="6"/>
        </w:numPr>
        <w:tabs>
          <w:tab w:val="clear" w:pos="1474"/>
        </w:tabs>
        <w:ind w:left="720" w:hanging="360"/>
      </w:pPr>
      <w:r>
        <w:t>A high level explanation of OOP.</w:t>
      </w:r>
    </w:p>
    <w:p w14:paraId="0FF2C602" w14:textId="3557DA7D" w:rsidR="002056A5" w:rsidRDefault="002056A5" w:rsidP="001D39B6">
      <w:pPr>
        <w:pStyle w:val="MainText"/>
        <w:numPr>
          <w:ilvl w:val="0"/>
          <w:numId w:val="6"/>
        </w:numPr>
        <w:tabs>
          <w:tab w:val="clear" w:pos="1474"/>
        </w:tabs>
        <w:ind w:left="720" w:hanging="360"/>
      </w:pPr>
      <w:r>
        <w:t>What is unit testing?</w:t>
      </w:r>
    </w:p>
    <w:p w14:paraId="0665C3F5" w14:textId="7AE4AAFA" w:rsidR="00C22804" w:rsidRDefault="00C22804" w:rsidP="00C22804">
      <w:pPr>
        <w:pStyle w:val="MainText"/>
        <w:ind w:left="720"/>
      </w:pPr>
      <w:r>
        <w:t>Unit testing is testing a small piece of code.</w:t>
      </w:r>
    </w:p>
    <w:p w14:paraId="4FBA7BB5" w14:textId="77777777" w:rsidR="00B129D4" w:rsidRDefault="00B129D4" w:rsidP="001D39B6">
      <w:pPr>
        <w:pStyle w:val="MainText"/>
        <w:numPr>
          <w:ilvl w:val="0"/>
          <w:numId w:val="6"/>
        </w:numPr>
        <w:tabs>
          <w:tab w:val="clear" w:pos="1474"/>
        </w:tabs>
        <w:ind w:left="720" w:hanging="360"/>
      </w:pPr>
      <w:r>
        <w:t xml:space="preserve">How would you use </w:t>
      </w:r>
      <w:proofErr w:type="gramStart"/>
      <w:r>
        <w:t>IoC</w:t>
      </w:r>
      <w:proofErr w:type="gramEnd"/>
      <w:r>
        <w:t xml:space="preserve"> in JUnit test?</w:t>
      </w:r>
    </w:p>
    <w:p w14:paraId="4FBA7BB6" w14:textId="13B12572" w:rsidR="00B129D4" w:rsidRDefault="00B129D4" w:rsidP="001D39B6">
      <w:pPr>
        <w:pStyle w:val="MainText"/>
        <w:numPr>
          <w:ilvl w:val="0"/>
          <w:numId w:val="6"/>
        </w:numPr>
        <w:tabs>
          <w:tab w:val="clear" w:pos="1474"/>
        </w:tabs>
        <w:ind w:left="720" w:hanging="360"/>
      </w:pPr>
      <w:r>
        <w:t>Asked about threading, collections, serialization and inheritance.</w:t>
      </w:r>
    </w:p>
    <w:p w14:paraId="0DF64701" w14:textId="77777777" w:rsidR="00A32D61" w:rsidRDefault="00A32D61" w:rsidP="00A32D61">
      <w:pPr>
        <w:pStyle w:val="MainText"/>
        <w:ind w:left="720"/>
      </w:pPr>
    </w:p>
    <w:p w14:paraId="4FBA7BB7" w14:textId="77777777" w:rsidR="00B129D4" w:rsidRDefault="00B129D4" w:rsidP="001D39B6">
      <w:pPr>
        <w:pStyle w:val="MainText"/>
        <w:numPr>
          <w:ilvl w:val="0"/>
          <w:numId w:val="6"/>
        </w:numPr>
        <w:tabs>
          <w:tab w:val="clear" w:pos="1474"/>
        </w:tabs>
        <w:ind w:left="720" w:hanging="360"/>
      </w:pPr>
      <w:r>
        <w:lastRenderedPageBreak/>
        <w:t>Explain OOP in programming.</w:t>
      </w:r>
    </w:p>
    <w:p w14:paraId="4FBA7BB8" w14:textId="3C0EBADE" w:rsidR="00B129D4" w:rsidRDefault="00B129D4" w:rsidP="001D39B6">
      <w:pPr>
        <w:pStyle w:val="MainText"/>
        <w:numPr>
          <w:ilvl w:val="0"/>
          <w:numId w:val="6"/>
        </w:numPr>
        <w:tabs>
          <w:tab w:val="clear" w:pos="1474"/>
        </w:tabs>
        <w:ind w:left="720" w:hanging="360"/>
      </w:pPr>
      <w:r>
        <w:t>What is deadlock?</w:t>
      </w:r>
    </w:p>
    <w:p w14:paraId="1C23B7C2" w14:textId="2D128E6E" w:rsidR="00A32D61" w:rsidRDefault="00A32D61" w:rsidP="00A32D61">
      <w:pPr>
        <w:pStyle w:val="MainText"/>
        <w:ind w:left="720"/>
      </w:pPr>
      <w:r>
        <w:t>When a thread is ending for a resource that is being held by another thread.</w:t>
      </w:r>
    </w:p>
    <w:p w14:paraId="3BEEDD44" w14:textId="32C3FA97" w:rsidR="00A32D61" w:rsidRDefault="00A32D61" w:rsidP="00A32D61">
      <w:pPr>
        <w:pStyle w:val="MainText"/>
        <w:ind w:left="720"/>
      </w:pPr>
      <w:r>
        <w:t>And the thread waiting for a reason is holding a recourse that the other one needs.</w:t>
      </w:r>
    </w:p>
    <w:p w14:paraId="4FBA7BB9" w14:textId="23715277" w:rsidR="00B129D4" w:rsidRDefault="00B129D4" w:rsidP="001D39B6">
      <w:pPr>
        <w:pStyle w:val="MainText"/>
        <w:numPr>
          <w:ilvl w:val="0"/>
          <w:numId w:val="6"/>
        </w:numPr>
        <w:tabs>
          <w:tab w:val="clear" w:pos="1474"/>
        </w:tabs>
        <w:ind w:left="720" w:hanging="360"/>
      </w:pPr>
      <w:r>
        <w:t>Explain 4 pillars of OOP?</w:t>
      </w:r>
    </w:p>
    <w:p w14:paraId="4D757061" w14:textId="7AEC36D2" w:rsidR="00A32D61" w:rsidRDefault="00A32D61" w:rsidP="00A32D61">
      <w:pPr>
        <w:pStyle w:val="MainText"/>
        <w:ind w:left="720"/>
      </w:pPr>
      <w:proofErr w:type="spellStart"/>
      <w:r>
        <w:t>Inhertinace</w:t>
      </w:r>
      <w:proofErr w:type="spellEnd"/>
      <w:r>
        <w:t>, encapsulate, abstraction and polymorphism.</w:t>
      </w:r>
    </w:p>
    <w:p w14:paraId="4FBA7BBA" w14:textId="77777777" w:rsidR="00B129D4" w:rsidRDefault="00B129D4" w:rsidP="001D39B6">
      <w:pPr>
        <w:pStyle w:val="MainText"/>
        <w:numPr>
          <w:ilvl w:val="0"/>
          <w:numId w:val="6"/>
        </w:numPr>
        <w:tabs>
          <w:tab w:val="clear" w:pos="1474"/>
        </w:tabs>
        <w:ind w:left="720" w:hanging="360"/>
      </w:pPr>
      <w:r>
        <w:t>Why Spring framework?</w:t>
      </w:r>
    </w:p>
    <w:p w14:paraId="4FBA7BBB" w14:textId="77777777" w:rsidR="00B129D4" w:rsidRDefault="00B129D4" w:rsidP="001D39B6">
      <w:pPr>
        <w:pStyle w:val="MainText"/>
        <w:numPr>
          <w:ilvl w:val="0"/>
          <w:numId w:val="6"/>
        </w:numPr>
        <w:tabs>
          <w:tab w:val="clear" w:pos="1474"/>
        </w:tabs>
        <w:ind w:left="720" w:hanging="360"/>
      </w:pPr>
      <w:r>
        <w:t xml:space="preserve">What classes can be used to read </w:t>
      </w:r>
      <w:r w:rsidR="004F70C7">
        <w:t>XML</w:t>
      </w:r>
      <w:r>
        <w:t xml:space="preserve"> and </w:t>
      </w:r>
      <w:r w:rsidR="004F70C7">
        <w:t>HTML</w:t>
      </w:r>
      <w:r>
        <w:t xml:space="preserve"> files?</w:t>
      </w:r>
    </w:p>
    <w:p w14:paraId="4FBA7BBC" w14:textId="53002062" w:rsidR="00B129D4" w:rsidRDefault="00B129D4" w:rsidP="001D39B6">
      <w:pPr>
        <w:pStyle w:val="MainText"/>
        <w:numPr>
          <w:ilvl w:val="0"/>
          <w:numId w:val="6"/>
        </w:numPr>
        <w:tabs>
          <w:tab w:val="clear" w:pos="1474"/>
        </w:tabs>
        <w:ind w:left="720" w:hanging="360"/>
      </w:pPr>
      <w:r>
        <w:t>Write a linear algorithm.</w:t>
      </w:r>
    </w:p>
    <w:p w14:paraId="46E72073" w14:textId="21974ADE" w:rsidR="00A32D61" w:rsidRDefault="00A32D61" w:rsidP="00A32D61">
      <w:pPr>
        <w:pStyle w:val="MainText"/>
        <w:ind w:left="720"/>
      </w:pPr>
      <w:r>
        <w:t xml:space="preserve">Just a program that runs over </w:t>
      </w:r>
      <w:proofErr w:type="gramStart"/>
      <w:r>
        <w:t>a</w:t>
      </w:r>
      <w:proofErr w:type="gramEnd"/>
      <w:r>
        <w:t xml:space="preserve"> array once for example, 0(n) time.</w:t>
      </w:r>
    </w:p>
    <w:p w14:paraId="4FBA7BBD" w14:textId="441FEEF4" w:rsidR="00B129D4" w:rsidRDefault="004F70C7" w:rsidP="001D39B6">
      <w:pPr>
        <w:pStyle w:val="MainText"/>
        <w:numPr>
          <w:ilvl w:val="0"/>
          <w:numId w:val="6"/>
        </w:numPr>
        <w:tabs>
          <w:tab w:val="clear" w:pos="1474"/>
        </w:tabs>
        <w:ind w:left="720" w:hanging="360"/>
      </w:pPr>
      <w:r>
        <w:t>Write some J</w:t>
      </w:r>
      <w:r w:rsidR="00B129D4">
        <w:t>ava code that does bubble search.</w:t>
      </w:r>
    </w:p>
    <w:p w14:paraId="181EEB59" w14:textId="5808D5D7" w:rsidR="00A32D61" w:rsidRDefault="00A32D61" w:rsidP="00A32D61">
      <w:pPr>
        <w:pStyle w:val="MainText"/>
        <w:ind w:left="720"/>
      </w:pPr>
      <w:r>
        <w:t xml:space="preserve">Two for loops </w:t>
      </w:r>
      <w:proofErr w:type="spellStart"/>
      <w:r>
        <w:t>i</w:t>
      </w:r>
      <w:proofErr w:type="spellEnd"/>
      <w:r>
        <w:t>&lt;length-1</w:t>
      </w:r>
    </w:p>
    <w:p w14:paraId="660083F4" w14:textId="3D9FCBE8" w:rsidR="00A32D61" w:rsidRDefault="00A32D61" w:rsidP="00A32D61">
      <w:pPr>
        <w:pStyle w:val="MainText"/>
        <w:ind w:left="720"/>
      </w:pPr>
      <w:r>
        <w:t>J&lt;length-i-1</w:t>
      </w:r>
    </w:p>
    <w:p w14:paraId="4FBA7BBE" w14:textId="1080ADC8" w:rsidR="00B129D4" w:rsidRDefault="00B129D4" w:rsidP="001D39B6">
      <w:pPr>
        <w:pStyle w:val="MainText"/>
        <w:numPr>
          <w:ilvl w:val="0"/>
          <w:numId w:val="6"/>
        </w:numPr>
        <w:tabs>
          <w:tab w:val="clear" w:pos="1474"/>
        </w:tabs>
        <w:ind w:left="720" w:hanging="360"/>
      </w:pPr>
      <w:r>
        <w:t xml:space="preserve">Write a code to implement your own </w:t>
      </w:r>
      <w:proofErr w:type="spellStart"/>
      <w:r>
        <w:t>LinkedList</w:t>
      </w:r>
      <w:proofErr w:type="spellEnd"/>
      <w:r>
        <w:t xml:space="preserve"> structure.</w:t>
      </w:r>
    </w:p>
    <w:p w14:paraId="339792FF" w14:textId="6456B457" w:rsidR="00A32D61" w:rsidRDefault="00A32D61" w:rsidP="00A32D61">
      <w:pPr>
        <w:pStyle w:val="MainText"/>
        <w:ind w:left="720"/>
      </w:pPr>
      <w:proofErr w:type="spellStart"/>
      <w:proofErr w:type="gramStart"/>
      <w:r>
        <w:t>ez</w:t>
      </w:r>
      <w:proofErr w:type="spellEnd"/>
      <w:proofErr w:type="gramEnd"/>
    </w:p>
    <w:p w14:paraId="4FBA7BBF" w14:textId="365E6237" w:rsidR="004F70C7" w:rsidRDefault="004F70C7" w:rsidP="001D39B6">
      <w:pPr>
        <w:pStyle w:val="MainText"/>
        <w:numPr>
          <w:ilvl w:val="0"/>
          <w:numId w:val="6"/>
        </w:numPr>
        <w:tabs>
          <w:tab w:val="clear" w:pos="1474"/>
        </w:tabs>
        <w:ind w:left="720" w:hanging="360"/>
      </w:pPr>
      <w:r w:rsidRPr="004F70C7">
        <w:t>Tell me about your java projects and give a bit of technical information on how it operates.</w:t>
      </w:r>
    </w:p>
    <w:p w14:paraId="5DEAB723" w14:textId="77777777" w:rsidR="00A32D61" w:rsidRPr="004F70C7" w:rsidRDefault="00A32D61" w:rsidP="00A32D61">
      <w:pPr>
        <w:pStyle w:val="MainText"/>
        <w:ind w:left="720"/>
      </w:pPr>
    </w:p>
    <w:p w14:paraId="4FBA7BC0" w14:textId="77777777" w:rsidR="004F70C7" w:rsidRPr="004F70C7" w:rsidRDefault="004F70C7" w:rsidP="001D39B6">
      <w:pPr>
        <w:pStyle w:val="MainText"/>
        <w:numPr>
          <w:ilvl w:val="0"/>
          <w:numId w:val="6"/>
        </w:numPr>
        <w:tabs>
          <w:tab w:val="clear" w:pos="1474"/>
        </w:tabs>
        <w:ind w:left="720" w:hanging="360"/>
      </w:pPr>
      <w:r w:rsidRPr="004F70C7">
        <w:t>How did you store the information</w:t>
      </w:r>
    </w:p>
    <w:p w14:paraId="4FBA7BC1" w14:textId="77777777" w:rsidR="004F70C7" w:rsidRPr="004F70C7" w:rsidRDefault="004F70C7" w:rsidP="001D39B6">
      <w:pPr>
        <w:pStyle w:val="MainText"/>
        <w:numPr>
          <w:ilvl w:val="0"/>
          <w:numId w:val="6"/>
        </w:numPr>
        <w:tabs>
          <w:tab w:val="clear" w:pos="1474"/>
        </w:tabs>
        <w:ind w:left="720" w:hanging="360"/>
      </w:pPr>
      <w:r w:rsidRPr="004F70C7">
        <w:t>What if it was a threade</w:t>
      </w:r>
      <w:r w:rsidR="00451B2E">
        <w:t>d program what would you change?</w:t>
      </w:r>
    </w:p>
    <w:p w14:paraId="4FBA7BC2" w14:textId="77777777" w:rsidR="004F70C7" w:rsidRPr="004F70C7" w:rsidRDefault="004F70C7" w:rsidP="001D39B6">
      <w:pPr>
        <w:pStyle w:val="MainText"/>
        <w:numPr>
          <w:ilvl w:val="0"/>
          <w:numId w:val="6"/>
        </w:numPr>
        <w:tabs>
          <w:tab w:val="clear" w:pos="1474"/>
        </w:tabs>
        <w:ind w:left="720" w:hanging="360"/>
      </w:pPr>
      <w:r w:rsidRPr="004F70C7">
        <w:t>Would you use synchronization</w:t>
      </w:r>
      <w:r w:rsidR="00451B2E">
        <w:t>?</w:t>
      </w:r>
    </w:p>
    <w:p w14:paraId="4FBA7BC3" w14:textId="6D515AC6" w:rsidR="004F70C7" w:rsidRDefault="004F70C7" w:rsidP="001D39B6">
      <w:pPr>
        <w:pStyle w:val="MainText"/>
        <w:numPr>
          <w:ilvl w:val="0"/>
          <w:numId w:val="6"/>
        </w:numPr>
        <w:tabs>
          <w:tab w:val="clear" w:pos="1474"/>
        </w:tabs>
        <w:ind w:left="720" w:hanging="360"/>
      </w:pPr>
      <w:r w:rsidRPr="004F70C7">
        <w:t xml:space="preserve">What is the </w:t>
      </w:r>
      <w:r w:rsidR="00B80505" w:rsidRPr="004F70C7">
        <w:t>different types</w:t>
      </w:r>
      <w:r w:rsidRPr="004F70C7">
        <w:t xml:space="preserve"> of collections and what are the differences between them</w:t>
      </w:r>
      <w:r w:rsidR="00451B2E">
        <w:t>?</w:t>
      </w:r>
    </w:p>
    <w:p w14:paraId="651450B8" w14:textId="10E9A369" w:rsidR="00A32D61" w:rsidRPr="004F70C7" w:rsidRDefault="00A32D61" w:rsidP="00A32D61">
      <w:pPr>
        <w:pStyle w:val="MainText"/>
        <w:ind w:left="720"/>
      </w:pPr>
      <w:r>
        <w:t>Set, list, map, queue</w:t>
      </w:r>
    </w:p>
    <w:p w14:paraId="4FBA7BC4" w14:textId="6E2EB78D" w:rsidR="004F70C7" w:rsidRDefault="004F70C7" w:rsidP="001D39B6">
      <w:pPr>
        <w:pStyle w:val="MainText"/>
        <w:numPr>
          <w:ilvl w:val="0"/>
          <w:numId w:val="6"/>
        </w:numPr>
        <w:tabs>
          <w:tab w:val="clear" w:pos="1474"/>
        </w:tabs>
        <w:ind w:left="720" w:hanging="360"/>
      </w:pPr>
      <w:r w:rsidRPr="004F70C7">
        <w:t xml:space="preserve">How does a </w:t>
      </w:r>
      <w:proofErr w:type="spellStart"/>
      <w:r w:rsidRPr="004F70C7">
        <w:t>hashmap</w:t>
      </w:r>
      <w:proofErr w:type="spellEnd"/>
      <w:r w:rsidRPr="004F70C7">
        <w:t xml:space="preserve"> work</w:t>
      </w:r>
      <w:r>
        <w:t>?</w:t>
      </w:r>
    </w:p>
    <w:p w14:paraId="11449636" w14:textId="3BF23B35" w:rsidR="00A32D61" w:rsidRPr="004F70C7" w:rsidRDefault="00A32D61" w:rsidP="00A32D61">
      <w:pPr>
        <w:pStyle w:val="MainText"/>
        <w:ind w:left="720"/>
      </w:pPr>
      <w:r>
        <w:t xml:space="preserve">A </w:t>
      </w:r>
      <w:proofErr w:type="spellStart"/>
      <w:r>
        <w:t>hashmap</w:t>
      </w:r>
      <w:proofErr w:type="spellEnd"/>
      <w:r>
        <w:t xml:space="preserve"> is unsorted and similar to a </w:t>
      </w:r>
      <w:proofErr w:type="spellStart"/>
      <w:r>
        <w:t>hashtable</w:t>
      </w:r>
      <w:proofErr w:type="spellEnd"/>
      <w:r>
        <w:t xml:space="preserve"> expect that it is </w:t>
      </w:r>
      <w:proofErr w:type="spellStart"/>
      <w:r>
        <w:t>unsychronized</w:t>
      </w:r>
      <w:proofErr w:type="spellEnd"/>
      <w:r>
        <w:t xml:space="preserve"> and allows for nulls.</w:t>
      </w:r>
    </w:p>
    <w:p w14:paraId="4FBA7BC5" w14:textId="56D62A82" w:rsidR="004F70C7" w:rsidRDefault="004F70C7" w:rsidP="001D39B6">
      <w:pPr>
        <w:pStyle w:val="MainText"/>
        <w:numPr>
          <w:ilvl w:val="0"/>
          <w:numId w:val="6"/>
        </w:numPr>
        <w:tabs>
          <w:tab w:val="clear" w:pos="1474"/>
        </w:tabs>
        <w:ind w:left="720" w:hanging="360"/>
      </w:pPr>
      <w:r w:rsidRPr="004F70C7">
        <w:t xml:space="preserve">Explain </w:t>
      </w:r>
      <w:r w:rsidR="00B80505" w:rsidRPr="004F70C7">
        <w:t>hash code</w:t>
      </w:r>
      <w:r w:rsidRPr="004F70C7">
        <w:t xml:space="preserve"> and equals.</w:t>
      </w:r>
    </w:p>
    <w:p w14:paraId="7129974A" w14:textId="42665995" w:rsidR="00A32D61" w:rsidRPr="004F70C7" w:rsidRDefault="00A32D61" w:rsidP="00A32D61">
      <w:pPr>
        <w:pStyle w:val="MainText"/>
        <w:ind w:left="720"/>
      </w:pPr>
      <w:r>
        <w:t xml:space="preserve">A </w:t>
      </w:r>
      <w:proofErr w:type="spellStart"/>
      <w:r>
        <w:t>hashcode</w:t>
      </w:r>
      <w:proofErr w:type="spellEnd"/>
      <w:r>
        <w:t xml:space="preserve"> is an objects code that equals by default uses to compare two objects.</w:t>
      </w:r>
    </w:p>
    <w:p w14:paraId="4FBA7BC6" w14:textId="77777777" w:rsidR="004F70C7" w:rsidRPr="004F70C7" w:rsidRDefault="004F70C7" w:rsidP="001D39B6">
      <w:pPr>
        <w:pStyle w:val="MainText"/>
        <w:numPr>
          <w:ilvl w:val="0"/>
          <w:numId w:val="6"/>
        </w:numPr>
        <w:tabs>
          <w:tab w:val="clear" w:pos="1474"/>
        </w:tabs>
        <w:ind w:left="720" w:hanging="360"/>
      </w:pPr>
      <w:r w:rsidRPr="004F70C7">
        <w:t>Explain the comparator and comparable interfaces</w:t>
      </w:r>
      <w:r w:rsidR="00451B2E">
        <w:t>.</w:t>
      </w:r>
    </w:p>
    <w:p w14:paraId="4FBA7BC7" w14:textId="77777777" w:rsidR="004F70C7" w:rsidRPr="004F70C7" w:rsidRDefault="004F70C7" w:rsidP="001D39B6">
      <w:pPr>
        <w:pStyle w:val="MainText"/>
        <w:numPr>
          <w:ilvl w:val="0"/>
          <w:numId w:val="6"/>
        </w:numPr>
        <w:tabs>
          <w:tab w:val="clear" w:pos="1474"/>
        </w:tabs>
        <w:ind w:left="720" w:hanging="360"/>
      </w:pPr>
      <w:r w:rsidRPr="004F70C7">
        <w:t>What design patterns do you know</w:t>
      </w:r>
      <w:r w:rsidR="00451B2E">
        <w:t>?</w:t>
      </w:r>
    </w:p>
    <w:p w14:paraId="4FBA7BC8" w14:textId="77777777" w:rsidR="004F70C7" w:rsidRPr="004F70C7" w:rsidRDefault="004F70C7" w:rsidP="001D39B6">
      <w:pPr>
        <w:pStyle w:val="MainText"/>
        <w:numPr>
          <w:ilvl w:val="0"/>
          <w:numId w:val="6"/>
        </w:numPr>
        <w:tabs>
          <w:tab w:val="clear" w:pos="1474"/>
        </w:tabs>
        <w:ind w:left="720" w:hanging="360"/>
      </w:pPr>
      <w:r w:rsidRPr="004F70C7">
        <w:t>Explain the singleton pattern and show how it works</w:t>
      </w:r>
      <w:r w:rsidR="00451B2E">
        <w:t>.</w:t>
      </w:r>
    </w:p>
    <w:p w14:paraId="4FBA7BC9" w14:textId="77777777" w:rsidR="004F70C7" w:rsidRPr="004F70C7" w:rsidRDefault="004F70C7" w:rsidP="001D39B6">
      <w:pPr>
        <w:pStyle w:val="MainText"/>
        <w:numPr>
          <w:ilvl w:val="0"/>
          <w:numId w:val="6"/>
        </w:numPr>
        <w:tabs>
          <w:tab w:val="clear" w:pos="1474"/>
        </w:tabs>
        <w:ind w:left="720" w:hanging="360"/>
      </w:pPr>
      <w:r w:rsidRPr="004F70C7">
        <w:t>Explain the factory pattern and show how it works</w:t>
      </w:r>
      <w:r w:rsidR="00451B2E">
        <w:t>.</w:t>
      </w:r>
    </w:p>
    <w:p w14:paraId="4FBA7BCA" w14:textId="77777777" w:rsidR="004F70C7" w:rsidRPr="004F70C7" w:rsidRDefault="00451B2E" w:rsidP="001D39B6">
      <w:pPr>
        <w:pStyle w:val="MainText"/>
        <w:numPr>
          <w:ilvl w:val="0"/>
          <w:numId w:val="6"/>
        </w:numPr>
        <w:tabs>
          <w:tab w:val="clear" w:pos="1474"/>
        </w:tabs>
        <w:ind w:left="720" w:hanging="360"/>
      </w:pPr>
      <w:r>
        <w:t>How did you</w:t>
      </w:r>
      <w:r w:rsidR="004F70C7" w:rsidRPr="004F70C7">
        <w:t xml:space="preserve"> test </w:t>
      </w:r>
      <w:r>
        <w:t>your java programmes?</w:t>
      </w:r>
    </w:p>
    <w:p w14:paraId="4FBA7BCB" w14:textId="77777777" w:rsidR="004F70C7" w:rsidRPr="004F70C7" w:rsidRDefault="004F70C7" w:rsidP="001D39B6">
      <w:pPr>
        <w:pStyle w:val="MainText"/>
        <w:numPr>
          <w:ilvl w:val="0"/>
          <w:numId w:val="6"/>
        </w:numPr>
        <w:tabs>
          <w:tab w:val="clear" w:pos="1474"/>
        </w:tabs>
        <w:ind w:left="720" w:hanging="360"/>
      </w:pPr>
      <w:r w:rsidRPr="004F70C7">
        <w:t>What do you know about Agile Development?</w:t>
      </w:r>
    </w:p>
    <w:p w14:paraId="4FBA7BCC" w14:textId="77777777" w:rsidR="004F70C7" w:rsidRPr="004F70C7" w:rsidRDefault="004F70C7" w:rsidP="001D39B6">
      <w:pPr>
        <w:pStyle w:val="MainText"/>
        <w:numPr>
          <w:ilvl w:val="0"/>
          <w:numId w:val="6"/>
        </w:numPr>
        <w:tabs>
          <w:tab w:val="clear" w:pos="1474"/>
        </w:tabs>
        <w:ind w:left="720" w:hanging="360"/>
      </w:pPr>
      <w:r w:rsidRPr="004F70C7">
        <w:t>What do you know about Scrum?</w:t>
      </w:r>
    </w:p>
    <w:p w14:paraId="4FBA7BCD" w14:textId="77777777" w:rsidR="004F70C7" w:rsidRPr="004F70C7" w:rsidRDefault="004F70C7" w:rsidP="001D39B6">
      <w:pPr>
        <w:pStyle w:val="MainText"/>
        <w:numPr>
          <w:ilvl w:val="0"/>
          <w:numId w:val="6"/>
        </w:numPr>
        <w:tabs>
          <w:tab w:val="clear" w:pos="1474"/>
        </w:tabs>
        <w:ind w:left="720" w:hanging="360"/>
      </w:pPr>
      <w:r w:rsidRPr="004F70C7">
        <w:t>What do you know about Test Driven Development?</w:t>
      </w:r>
    </w:p>
    <w:p w14:paraId="4FBA7BCE" w14:textId="77777777" w:rsidR="004F70C7" w:rsidRPr="004F70C7" w:rsidRDefault="004F70C7" w:rsidP="001D39B6">
      <w:pPr>
        <w:pStyle w:val="MainText"/>
        <w:numPr>
          <w:ilvl w:val="0"/>
          <w:numId w:val="6"/>
        </w:numPr>
        <w:tabs>
          <w:tab w:val="clear" w:pos="1474"/>
        </w:tabs>
        <w:ind w:left="720" w:hanging="360"/>
      </w:pPr>
      <w:r w:rsidRPr="004F70C7">
        <w:t xml:space="preserve">What is Hibernate? Have you used it? </w:t>
      </w:r>
    </w:p>
    <w:p w14:paraId="4FBA7BCF" w14:textId="77777777" w:rsidR="004F70C7" w:rsidRPr="004F70C7" w:rsidRDefault="004F70C7" w:rsidP="001D39B6">
      <w:pPr>
        <w:pStyle w:val="MainText"/>
        <w:numPr>
          <w:ilvl w:val="0"/>
          <w:numId w:val="6"/>
        </w:numPr>
        <w:tabs>
          <w:tab w:val="clear" w:pos="1474"/>
        </w:tabs>
        <w:ind w:left="720" w:hanging="360"/>
      </w:pPr>
      <w:r w:rsidRPr="004F70C7">
        <w:t>What is Spring? Have you used it?</w:t>
      </w:r>
    </w:p>
    <w:p w14:paraId="4FBA7BD0" w14:textId="77777777" w:rsidR="004F70C7" w:rsidRPr="004F70C7" w:rsidRDefault="004F70C7" w:rsidP="001D39B6">
      <w:pPr>
        <w:pStyle w:val="MainText"/>
        <w:numPr>
          <w:ilvl w:val="0"/>
          <w:numId w:val="6"/>
        </w:numPr>
        <w:tabs>
          <w:tab w:val="clear" w:pos="1474"/>
        </w:tabs>
        <w:ind w:left="720" w:hanging="360"/>
      </w:pPr>
      <w:r w:rsidRPr="004F70C7">
        <w:t>Differences between ArrayList and LinkedList</w:t>
      </w:r>
    </w:p>
    <w:p w14:paraId="4FBA7BD1" w14:textId="77777777" w:rsidR="004F70C7" w:rsidRPr="004F70C7" w:rsidRDefault="004F70C7" w:rsidP="001D39B6">
      <w:pPr>
        <w:pStyle w:val="MainText"/>
        <w:numPr>
          <w:ilvl w:val="0"/>
          <w:numId w:val="6"/>
        </w:numPr>
        <w:tabs>
          <w:tab w:val="clear" w:pos="1474"/>
        </w:tabs>
        <w:ind w:left="720" w:hanging="360"/>
      </w:pPr>
      <w:r w:rsidRPr="004F70C7">
        <w:lastRenderedPageBreak/>
        <w:t>Advantages of LinkedList over ArrayList</w:t>
      </w:r>
    </w:p>
    <w:p w14:paraId="4FBA7BD2" w14:textId="77777777" w:rsidR="004F70C7" w:rsidRPr="004F70C7" w:rsidRDefault="004F70C7" w:rsidP="001D39B6">
      <w:pPr>
        <w:pStyle w:val="MainText"/>
        <w:numPr>
          <w:ilvl w:val="0"/>
          <w:numId w:val="6"/>
        </w:numPr>
        <w:tabs>
          <w:tab w:val="clear" w:pos="1474"/>
        </w:tabs>
        <w:ind w:left="720" w:hanging="360"/>
      </w:pPr>
      <w:r w:rsidRPr="004F70C7">
        <w:t>Explain the modules in the MVC pattern</w:t>
      </w:r>
    </w:p>
    <w:p w14:paraId="4FBA7BD3" w14:textId="77777777" w:rsidR="004F70C7" w:rsidRPr="004F70C7" w:rsidRDefault="00451B2E" w:rsidP="001D39B6">
      <w:pPr>
        <w:pStyle w:val="MainText"/>
        <w:numPr>
          <w:ilvl w:val="0"/>
          <w:numId w:val="6"/>
        </w:numPr>
        <w:tabs>
          <w:tab w:val="clear" w:pos="1474"/>
        </w:tabs>
        <w:ind w:left="720" w:hanging="360"/>
      </w:pPr>
      <w:r>
        <w:t>G</w:t>
      </w:r>
      <w:r w:rsidR="004F70C7" w:rsidRPr="004F70C7">
        <w:t>iven 9 s</w:t>
      </w:r>
      <w:r>
        <w:t xml:space="preserve">tatements and 6 design patterns, </w:t>
      </w:r>
      <w:r w:rsidR="004F70C7" w:rsidRPr="004F70C7">
        <w:t>match them (e.g. abstract factory, command, facade etc)</w:t>
      </w:r>
    </w:p>
    <w:p w14:paraId="4FBA7BD4" w14:textId="77777777" w:rsidR="004F70C7" w:rsidRPr="004F70C7" w:rsidRDefault="004F70C7" w:rsidP="001D39B6">
      <w:pPr>
        <w:pStyle w:val="MainText"/>
        <w:numPr>
          <w:ilvl w:val="0"/>
          <w:numId w:val="6"/>
        </w:numPr>
        <w:tabs>
          <w:tab w:val="clear" w:pos="1474"/>
        </w:tabs>
        <w:ind w:left="720" w:hanging="360"/>
      </w:pPr>
      <w:r w:rsidRPr="004F70C7">
        <w:t>Identify differences in statement and a prepared statement</w:t>
      </w:r>
      <w:r w:rsidR="00451B2E">
        <w:t>.</w:t>
      </w:r>
    </w:p>
    <w:p w14:paraId="4FBA7BD5" w14:textId="77777777" w:rsidR="004F70C7" w:rsidRPr="004F70C7" w:rsidRDefault="004F70C7" w:rsidP="001D39B6">
      <w:pPr>
        <w:pStyle w:val="MainText"/>
        <w:numPr>
          <w:ilvl w:val="0"/>
          <w:numId w:val="6"/>
        </w:numPr>
        <w:tabs>
          <w:tab w:val="clear" w:pos="1474"/>
        </w:tabs>
        <w:ind w:left="720" w:hanging="360"/>
      </w:pPr>
      <w:r w:rsidRPr="004F70C7">
        <w:t>Identify problems in a piece of code with mixed access and non access modifiers.</w:t>
      </w:r>
    </w:p>
    <w:p w14:paraId="4FBA7BD6" w14:textId="77777777" w:rsidR="004F70C7" w:rsidRPr="004F70C7" w:rsidRDefault="004F70C7" w:rsidP="001D39B6">
      <w:pPr>
        <w:pStyle w:val="MainText"/>
        <w:numPr>
          <w:ilvl w:val="0"/>
          <w:numId w:val="6"/>
        </w:numPr>
        <w:tabs>
          <w:tab w:val="clear" w:pos="1474"/>
        </w:tabs>
        <w:ind w:left="720" w:hanging="360"/>
      </w:pPr>
      <w:r w:rsidRPr="004F70C7">
        <w:t>What is transient?</w:t>
      </w:r>
    </w:p>
    <w:p w14:paraId="4FBA7BD7" w14:textId="77777777" w:rsidR="004F70C7" w:rsidRPr="004F70C7" w:rsidRDefault="004F70C7" w:rsidP="001D39B6">
      <w:pPr>
        <w:pStyle w:val="MainText"/>
        <w:numPr>
          <w:ilvl w:val="0"/>
          <w:numId w:val="6"/>
        </w:numPr>
        <w:tabs>
          <w:tab w:val="clear" w:pos="1474"/>
        </w:tabs>
        <w:ind w:left="720" w:hanging="360"/>
      </w:pPr>
      <w:r>
        <w:t>Explain the d</w:t>
      </w:r>
      <w:r w:rsidRPr="004F70C7">
        <w:t>ifference between synchronized block and synchronized method</w:t>
      </w:r>
      <w:r>
        <w:t>.</w:t>
      </w:r>
    </w:p>
    <w:p w14:paraId="4FBA7BD8" w14:textId="77777777" w:rsidR="004F70C7" w:rsidRPr="004F70C7" w:rsidRDefault="004F70C7" w:rsidP="001D39B6">
      <w:pPr>
        <w:pStyle w:val="MainText"/>
        <w:numPr>
          <w:ilvl w:val="0"/>
          <w:numId w:val="6"/>
        </w:numPr>
        <w:tabs>
          <w:tab w:val="clear" w:pos="1474"/>
        </w:tabs>
        <w:ind w:left="720" w:hanging="360"/>
      </w:pPr>
      <w:r w:rsidRPr="004F70C7">
        <w:t>If you created 2 instances of the same class can 2 threads access a synchronized method at the same time?</w:t>
      </w:r>
    </w:p>
    <w:p w14:paraId="4FBA7BD9" w14:textId="77777777" w:rsidR="004F70C7" w:rsidRPr="004F70C7" w:rsidRDefault="004F70C7" w:rsidP="001D39B6">
      <w:pPr>
        <w:pStyle w:val="MainText"/>
        <w:numPr>
          <w:ilvl w:val="0"/>
          <w:numId w:val="6"/>
        </w:numPr>
        <w:tabs>
          <w:tab w:val="clear" w:pos="1474"/>
        </w:tabs>
        <w:ind w:left="720" w:hanging="360"/>
      </w:pPr>
      <w:r w:rsidRPr="004F70C7">
        <w:t>When you have try and catch and you have 3 catch statements does it matter what order they are in?</w:t>
      </w:r>
    </w:p>
    <w:p w14:paraId="4FBA7BDA" w14:textId="77777777" w:rsidR="004F70C7" w:rsidRPr="004F70C7" w:rsidRDefault="004F70C7" w:rsidP="001D39B6">
      <w:pPr>
        <w:pStyle w:val="MainText"/>
        <w:numPr>
          <w:ilvl w:val="0"/>
          <w:numId w:val="6"/>
        </w:numPr>
        <w:tabs>
          <w:tab w:val="clear" w:pos="1474"/>
        </w:tabs>
        <w:ind w:left="720" w:hanging="360"/>
      </w:pPr>
      <w:r w:rsidRPr="004F70C7">
        <w:t>Give me 3 exceptions and order them.</w:t>
      </w:r>
    </w:p>
    <w:p w14:paraId="4FBA7BDB" w14:textId="77777777" w:rsidR="004F70C7" w:rsidRPr="004F70C7" w:rsidRDefault="004F70C7" w:rsidP="001D39B6">
      <w:pPr>
        <w:pStyle w:val="MainText"/>
        <w:numPr>
          <w:ilvl w:val="0"/>
          <w:numId w:val="6"/>
        </w:numPr>
        <w:tabs>
          <w:tab w:val="clear" w:pos="1474"/>
        </w:tabs>
        <w:ind w:left="720" w:hanging="360"/>
      </w:pPr>
      <w:r w:rsidRPr="004F70C7">
        <w:t>What methods does an objec</w:t>
      </w:r>
      <w:r>
        <w:t>t inherit from the Object class?</w:t>
      </w:r>
    </w:p>
    <w:p w14:paraId="4FBA7BDC" w14:textId="77777777" w:rsidR="004F70C7" w:rsidRPr="004F70C7" w:rsidRDefault="004F70C7" w:rsidP="001D39B6">
      <w:pPr>
        <w:pStyle w:val="MainText"/>
        <w:numPr>
          <w:ilvl w:val="0"/>
          <w:numId w:val="6"/>
        </w:numPr>
        <w:tabs>
          <w:tab w:val="clear" w:pos="1474"/>
        </w:tabs>
        <w:ind w:left="720" w:hanging="360"/>
      </w:pPr>
      <w:r w:rsidRPr="004F70C7">
        <w:t>Can you communicate using UML?</w:t>
      </w:r>
    </w:p>
    <w:p w14:paraId="4FBA7BDD" w14:textId="77777777" w:rsidR="004F70C7" w:rsidRPr="004F70C7" w:rsidRDefault="004F70C7" w:rsidP="001D39B6">
      <w:pPr>
        <w:pStyle w:val="MainText"/>
        <w:numPr>
          <w:ilvl w:val="0"/>
          <w:numId w:val="6"/>
        </w:numPr>
        <w:tabs>
          <w:tab w:val="clear" w:pos="1474"/>
        </w:tabs>
        <w:ind w:left="720" w:hanging="360"/>
      </w:pPr>
      <w:r w:rsidRPr="004F70C7">
        <w:t>What is the difference between composition and inheritance</w:t>
      </w:r>
      <w:r>
        <w:t>?</w:t>
      </w:r>
    </w:p>
    <w:p w14:paraId="4FBA7BDE" w14:textId="77777777" w:rsidR="004F70C7" w:rsidRPr="004F70C7" w:rsidRDefault="004F70C7" w:rsidP="001D39B6">
      <w:pPr>
        <w:pStyle w:val="MainText"/>
        <w:numPr>
          <w:ilvl w:val="0"/>
          <w:numId w:val="6"/>
        </w:numPr>
        <w:tabs>
          <w:tab w:val="clear" w:pos="1474"/>
        </w:tabs>
        <w:ind w:left="720" w:hanging="360"/>
      </w:pPr>
      <w:r w:rsidRPr="004F70C7">
        <w:t>What is Encapsulation?</w:t>
      </w:r>
    </w:p>
    <w:p w14:paraId="4FBA7BDF" w14:textId="77777777" w:rsidR="006F0AF5" w:rsidRDefault="006F0AF5" w:rsidP="004F70C7">
      <w:pPr>
        <w:pStyle w:val="ListParagraph"/>
        <w:spacing w:after="200" w:line="276" w:lineRule="auto"/>
        <w:contextualSpacing/>
      </w:pPr>
    </w:p>
    <w:p w14:paraId="11C995FE" w14:textId="77777777" w:rsidR="00B80505" w:rsidRDefault="00B80505">
      <w:pPr>
        <w:rPr>
          <w:b/>
          <w:bCs/>
          <w:iCs/>
          <w:color w:val="00B0F0"/>
          <w:sz w:val="28"/>
          <w:szCs w:val="28"/>
        </w:rPr>
      </w:pPr>
      <w:r>
        <w:rPr>
          <w:color w:val="00B0F0"/>
        </w:rPr>
        <w:br w:type="page"/>
      </w:r>
    </w:p>
    <w:p w14:paraId="4FBA7BE0" w14:textId="4739DC69" w:rsidR="00F25970" w:rsidRPr="00B80505" w:rsidRDefault="00A7702C" w:rsidP="00F25970">
      <w:pPr>
        <w:pStyle w:val="Heading2"/>
        <w:numPr>
          <w:ilvl w:val="1"/>
          <w:numId w:val="4"/>
        </w:numPr>
        <w:rPr>
          <w:color w:val="00B0F0"/>
        </w:rPr>
      </w:pPr>
      <w:bookmarkStart w:id="5" w:name="_Toc534713083"/>
      <w:r w:rsidRPr="00B80505">
        <w:rPr>
          <w:color w:val="00B0F0"/>
        </w:rPr>
        <w:lastRenderedPageBreak/>
        <w:t>Interviews with financial clients</w:t>
      </w:r>
      <w:bookmarkEnd w:id="5"/>
    </w:p>
    <w:p w14:paraId="4FBA7BE1" w14:textId="77777777" w:rsidR="00F25970" w:rsidRDefault="00F25970" w:rsidP="00F25970">
      <w:r>
        <w:t>When interviewing for a role with a financial client the following preparation could prove to be invaluable:</w:t>
      </w:r>
    </w:p>
    <w:p w14:paraId="4FBA7BE2" w14:textId="77777777" w:rsidR="00F25970" w:rsidRPr="00434C94" w:rsidRDefault="00F25970" w:rsidP="00F25970"/>
    <w:p w14:paraId="4FBA7BE3" w14:textId="77777777" w:rsidR="00F25970" w:rsidRPr="00434C94" w:rsidRDefault="00F25970" w:rsidP="004C2906">
      <w:pPr>
        <w:pStyle w:val="MainText"/>
        <w:numPr>
          <w:ilvl w:val="0"/>
          <w:numId w:val="6"/>
        </w:numPr>
        <w:tabs>
          <w:tab w:val="clear" w:pos="1474"/>
        </w:tabs>
        <w:ind w:left="720" w:hanging="360"/>
      </w:pPr>
      <w:r w:rsidRPr="00434C94">
        <w:t>Have a look at the Investment Banking definitions and information for help or have a look on these websites:  investopedia.com, wikipedia.com, fsa.gov.uk</w:t>
      </w:r>
    </w:p>
    <w:p w14:paraId="4FBA7BE4" w14:textId="77777777" w:rsidR="00F25970" w:rsidRPr="00434C94" w:rsidRDefault="00F25970" w:rsidP="004C2906">
      <w:pPr>
        <w:pStyle w:val="MainText"/>
        <w:numPr>
          <w:ilvl w:val="0"/>
          <w:numId w:val="6"/>
        </w:numPr>
        <w:tabs>
          <w:tab w:val="clear" w:pos="1474"/>
        </w:tabs>
        <w:ind w:left="720" w:hanging="360"/>
      </w:pPr>
      <w:r w:rsidRPr="00434C94">
        <w:t xml:space="preserve">Look at the financial sites- </w:t>
      </w:r>
      <w:hyperlink r:id="rId12" w:history="1">
        <w:r w:rsidRPr="00434C94">
          <w:t>http://www.lsespreads.com/financial_markets</w:t>
        </w:r>
      </w:hyperlink>
      <w:r w:rsidRPr="00434C94">
        <w:t xml:space="preserve">  ,Bloomberg and Reuters. Familiarise yourself with the latest news in finance. Investment Bankers would be checking this on a daily basis. </w:t>
      </w:r>
    </w:p>
    <w:p w14:paraId="4FBA7BE5" w14:textId="4AB17CB5" w:rsidR="00F25970" w:rsidRDefault="00F25970" w:rsidP="004C2906">
      <w:pPr>
        <w:pStyle w:val="MainText"/>
        <w:numPr>
          <w:ilvl w:val="0"/>
          <w:numId w:val="6"/>
        </w:numPr>
        <w:tabs>
          <w:tab w:val="clear" w:pos="1474"/>
        </w:tabs>
        <w:ind w:left="720" w:hanging="360"/>
      </w:pPr>
      <w:r w:rsidRPr="00434C94">
        <w:t>What is the difference be</w:t>
      </w:r>
      <w:r>
        <w:t>tween an Investment Bank and</w:t>
      </w:r>
      <w:r w:rsidR="00231EAB">
        <w:t xml:space="preserve"> a</w:t>
      </w:r>
      <w:r>
        <w:t xml:space="preserve"> </w:t>
      </w:r>
      <w:r w:rsidR="00231EAB">
        <w:t>Retail</w:t>
      </w:r>
      <w:r>
        <w:t xml:space="preserve"> B</w:t>
      </w:r>
      <w:r w:rsidRPr="00434C94">
        <w:t xml:space="preserve">ank? </w:t>
      </w:r>
    </w:p>
    <w:p w14:paraId="62DBB77D" w14:textId="70983057" w:rsidR="005F4113" w:rsidRDefault="005F4113" w:rsidP="004C2906">
      <w:pPr>
        <w:pStyle w:val="MainText"/>
        <w:numPr>
          <w:ilvl w:val="0"/>
          <w:numId w:val="6"/>
        </w:numPr>
        <w:tabs>
          <w:tab w:val="clear" w:pos="1474"/>
        </w:tabs>
        <w:ind w:left="720" w:hanging="360"/>
      </w:pPr>
      <w:r>
        <w:t>What is a derivative?</w:t>
      </w:r>
    </w:p>
    <w:p w14:paraId="374D2FE5" w14:textId="19836116" w:rsidR="005F4113" w:rsidRDefault="005F4113" w:rsidP="004C2906">
      <w:pPr>
        <w:pStyle w:val="MainText"/>
        <w:numPr>
          <w:ilvl w:val="0"/>
          <w:numId w:val="6"/>
        </w:numPr>
        <w:tabs>
          <w:tab w:val="clear" w:pos="1474"/>
        </w:tabs>
        <w:ind w:left="720" w:hanging="360"/>
      </w:pPr>
      <w:r>
        <w:t>How would you use a derivative?</w:t>
      </w:r>
    </w:p>
    <w:p w14:paraId="34AC635B" w14:textId="546C5B9F" w:rsidR="005F4113" w:rsidRDefault="005F4113" w:rsidP="004C2906">
      <w:pPr>
        <w:pStyle w:val="MainText"/>
        <w:numPr>
          <w:ilvl w:val="0"/>
          <w:numId w:val="6"/>
        </w:numPr>
        <w:tabs>
          <w:tab w:val="clear" w:pos="1474"/>
        </w:tabs>
        <w:ind w:left="720" w:hanging="360"/>
      </w:pPr>
      <w:r w:rsidRPr="00DF799E">
        <w:t>What is the difference between a share and a bond?</w:t>
      </w:r>
    </w:p>
    <w:p w14:paraId="58D3AD65" w14:textId="4D334EC8" w:rsidR="005F4113" w:rsidRDefault="00034424" w:rsidP="004C2906">
      <w:pPr>
        <w:pStyle w:val="MainText"/>
        <w:numPr>
          <w:ilvl w:val="0"/>
          <w:numId w:val="6"/>
        </w:numPr>
        <w:tabs>
          <w:tab w:val="clear" w:pos="1474"/>
        </w:tabs>
        <w:ind w:left="720" w:hanging="360"/>
      </w:pPr>
      <w:r w:rsidRPr="00DF799E">
        <w:t>What is a credit default swop?</w:t>
      </w:r>
    </w:p>
    <w:p w14:paraId="44623D7A" w14:textId="4BDFF6DB" w:rsidR="00034424" w:rsidRDefault="00034424" w:rsidP="004C2906">
      <w:pPr>
        <w:pStyle w:val="MainText"/>
        <w:numPr>
          <w:ilvl w:val="0"/>
          <w:numId w:val="6"/>
        </w:numPr>
        <w:tabs>
          <w:tab w:val="clear" w:pos="1474"/>
        </w:tabs>
        <w:ind w:left="720" w:hanging="360"/>
      </w:pPr>
      <w:r w:rsidRPr="00DF799E">
        <w:t>What do you know about investment banking?</w:t>
      </w:r>
    </w:p>
    <w:p w14:paraId="6A0E06B3" w14:textId="7021D34A" w:rsidR="00034424" w:rsidRDefault="00034424" w:rsidP="004C2906">
      <w:pPr>
        <w:pStyle w:val="MainText"/>
        <w:numPr>
          <w:ilvl w:val="0"/>
          <w:numId w:val="6"/>
        </w:numPr>
        <w:tabs>
          <w:tab w:val="clear" w:pos="1474"/>
        </w:tabs>
        <w:ind w:left="720" w:hanging="360"/>
      </w:pPr>
      <w:r w:rsidRPr="00DF799E">
        <w:t>What is a credit derivative?</w:t>
      </w:r>
    </w:p>
    <w:p w14:paraId="5CB3BBB0" w14:textId="4B0F8595" w:rsidR="00034424" w:rsidRDefault="00034424" w:rsidP="004C2906">
      <w:pPr>
        <w:pStyle w:val="MainText"/>
        <w:numPr>
          <w:ilvl w:val="0"/>
          <w:numId w:val="6"/>
        </w:numPr>
        <w:tabs>
          <w:tab w:val="clear" w:pos="1474"/>
        </w:tabs>
        <w:ind w:left="720" w:hanging="360"/>
      </w:pPr>
      <w:r w:rsidRPr="00DF799E">
        <w:t>What do you know about FX?</w:t>
      </w:r>
    </w:p>
    <w:p w14:paraId="79A756C3" w14:textId="5F40EC2E" w:rsidR="00034424" w:rsidRDefault="00034424" w:rsidP="004C2906">
      <w:pPr>
        <w:pStyle w:val="MainText"/>
        <w:numPr>
          <w:ilvl w:val="0"/>
          <w:numId w:val="6"/>
        </w:numPr>
        <w:tabs>
          <w:tab w:val="clear" w:pos="1474"/>
        </w:tabs>
        <w:ind w:left="720" w:hanging="360"/>
      </w:pPr>
      <w:r w:rsidRPr="00DF799E">
        <w:t>Why do you want to work for a bank?</w:t>
      </w:r>
    </w:p>
    <w:p w14:paraId="0F462046" w14:textId="1050D1BC" w:rsidR="00034424" w:rsidRDefault="00034424" w:rsidP="004C2906">
      <w:pPr>
        <w:pStyle w:val="MainText"/>
        <w:numPr>
          <w:ilvl w:val="0"/>
          <w:numId w:val="6"/>
        </w:numPr>
        <w:tabs>
          <w:tab w:val="clear" w:pos="1474"/>
        </w:tabs>
        <w:ind w:left="720" w:hanging="360"/>
      </w:pPr>
      <w:r w:rsidRPr="00DF799E">
        <w:t>Why do you want to work in finance?</w:t>
      </w:r>
    </w:p>
    <w:p w14:paraId="078AC489" w14:textId="1045753E" w:rsidR="00034424" w:rsidRDefault="00034424" w:rsidP="004C2906">
      <w:pPr>
        <w:pStyle w:val="MainText"/>
        <w:numPr>
          <w:ilvl w:val="0"/>
          <w:numId w:val="6"/>
        </w:numPr>
        <w:tabs>
          <w:tab w:val="clear" w:pos="1474"/>
        </w:tabs>
        <w:ind w:left="720" w:hanging="360"/>
      </w:pPr>
      <w:r w:rsidRPr="00DF799E">
        <w:t>What is equity?</w:t>
      </w:r>
    </w:p>
    <w:p w14:paraId="53AF7BB4" w14:textId="2FB4EDAE" w:rsidR="00034424" w:rsidRDefault="00034424" w:rsidP="004C2906">
      <w:pPr>
        <w:pStyle w:val="MainText"/>
        <w:numPr>
          <w:ilvl w:val="0"/>
          <w:numId w:val="6"/>
        </w:numPr>
        <w:tabs>
          <w:tab w:val="clear" w:pos="1474"/>
        </w:tabs>
        <w:ind w:left="720" w:hanging="360"/>
      </w:pPr>
      <w:r w:rsidRPr="00DF799E">
        <w:t>Describe the FTSE 100.</w:t>
      </w:r>
    </w:p>
    <w:p w14:paraId="3B5C6EA2" w14:textId="6640498E" w:rsidR="00BE49C5" w:rsidRDefault="00BE49C5" w:rsidP="004C2906">
      <w:pPr>
        <w:pStyle w:val="MainText"/>
        <w:numPr>
          <w:ilvl w:val="0"/>
          <w:numId w:val="6"/>
        </w:numPr>
        <w:tabs>
          <w:tab w:val="clear" w:pos="1474"/>
        </w:tabs>
        <w:ind w:left="720" w:hanging="360"/>
      </w:pPr>
      <w:r>
        <w:t>What is a stock?</w:t>
      </w:r>
    </w:p>
    <w:p w14:paraId="640D1DE2" w14:textId="40AA0886" w:rsidR="00BE49C5" w:rsidRDefault="00BE49C5" w:rsidP="004C2906">
      <w:pPr>
        <w:pStyle w:val="MainText"/>
        <w:numPr>
          <w:ilvl w:val="0"/>
          <w:numId w:val="6"/>
        </w:numPr>
        <w:tabs>
          <w:tab w:val="clear" w:pos="1474"/>
        </w:tabs>
        <w:ind w:left="720" w:hanging="360"/>
      </w:pPr>
      <w:r>
        <w:t>What is a bond?</w:t>
      </w:r>
    </w:p>
    <w:p w14:paraId="4B52C05A" w14:textId="1DCB09E3" w:rsidR="00BE49C5" w:rsidRDefault="00BE49C5" w:rsidP="004C2906">
      <w:pPr>
        <w:pStyle w:val="MainText"/>
        <w:numPr>
          <w:ilvl w:val="0"/>
          <w:numId w:val="6"/>
        </w:numPr>
        <w:tabs>
          <w:tab w:val="clear" w:pos="1474"/>
        </w:tabs>
        <w:ind w:left="720" w:hanging="360"/>
      </w:pPr>
      <w:r>
        <w:t>What is the difference between equity and bonds?</w:t>
      </w:r>
    </w:p>
    <w:p w14:paraId="5615CFA0" w14:textId="11471E5D" w:rsidR="00BE49C5" w:rsidRDefault="00BE49C5" w:rsidP="004C2906">
      <w:pPr>
        <w:pStyle w:val="MainText"/>
        <w:numPr>
          <w:ilvl w:val="0"/>
          <w:numId w:val="6"/>
        </w:numPr>
        <w:tabs>
          <w:tab w:val="clear" w:pos="1474"/>
        </w:tabs>
        <w:ind w:left="720" w:hanging="360"/>
      </w:pPr>
      <w:r>
        <w:t>What is an IPO?</w:t>
      </w:r>
    </w:p>
    <w:p w14:paraId="69CC1DE2" w14:textId="77777777" w:rsidR="00BE49C5" w:rsidRPr="00434C94" w:rsidRDefault="00BE49C5" w:rsidP="00BE49C5">
      <w:pPr>
        <w:pStyle w:val="MainText"/>
        <w:ind w:left="360"/>
      </w:pPr>
    </w:p>
    <w:sectPr w:rsidR="00BE49C5" w:rsidRPr="00434C94" w:rsidSect="00014F7A">
      <w:headerReference w:type="default" r:id="rId13"/>
      <w:pgSz w:w="11907" w:h="16840" w:code="9"/>
      <w:pgMar w:top="1418" w:right="1134" w:bottom="1418" w:left="1134" w:header="39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BA7BEA" w14:textId="77777777" w:rsidR="004C2906" w:rsidRDefault="004C2906">
      <w:r>
        <w:separator/>
      </w:r>
    </w:p>
    <w:p w14:paraId="4FBA7BEB" w14:textId="77777777" w:rsidR="004C2906" w:rsidRDefault="004C2906"/>
  </w:endnote>
  <w:endnote w:type="continuationSeparator" w:id="0">
    <w:p w14:paraId="4FBA7BEC" w14:textId="77777777" w:rsidR="004C2906" w:rsidRDefault="004C2906">
      <w:r>
        <w:continuationSeparator/>
      </w:r>
    </w:p>
    <w:p w14:paraId="4FBA7BED" w14:textId="77777777" w:rsidR="004C2906" w:rsidRDefault="004C29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embedRegular r:id="rId1" w:fontKey="{E644C60B-CE6D-4DC2-B055-BF48990D28BE}"/>
  </w:font>
  <w:font w:name="Arial Bold">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B377E028-ADAE-444D-998A-179B194736B0}"/>
  </w:font>
  <w:font w:name="Cambria">
    <w:panose1 w:val="02040503050406030204"/>
    <w:charset w:val="00"/>
    <w:family w:val="roman"/>
    <w:pitch w:val="variable"/>
    <w:sig w:usb0="E00002FF" w:usb1="400004FF" w:usb2="00000000" w:usb3="00000000" w:csb0="0000019F" w:csb1="00000000"/>
    <w:embedRegular r:id="rId3" w:fontKey="{AFA9E2BC-7452-4D59-A756-3D57F70D6E95}"/>
    <w:embedBold r:id="rId4" w:fontKey="{E1AECCBC-CE5D-44AF-9B1F-228F53A3AF51}"/>
  </w:font>
  <w:font w:name="Arial Black">
    <w:panose1 w:val="020B0A04020102020204"/>
    <w:charset w:val="00"/>
    <w:family w:val="swiss"/>
    <w:pitch w:val="variable"/>
    <w:sig w:usb0="A00002AF" w:usb1="400078FB" w:usb2="00000000" w:usb3="00000000" w:csb0="0000009F" w:csb1="00000000"/>
    <w:embedBold r:id="rId5" w:fontKey="{FF470992-F47D-40F8-A090-FDFBAF1AC1EC}"/>
  </w:font>
  <w:font w:name="Calibri">
    <w:panose1 w:val="020F0502020204030204"/>
    <w:charset w:val="00"/>
    <w:family w:val="swiss"/>
    <w:pitch w:val="variable"/>
    <w:sig w:usb0="E0002AFF" w:usb1="C000247B" w:usb2="00000009" w:usb3="00000000" w:csb0="000001FF" w:csb1="00000000"/>
    <w:embedRegular r:id="rId6" w:fontKey="{B0B4FE72-01B9-4555-BCBF-6CEC2ADA03AB}"/>
  </w:font>
  <w:font w:name="Georgia">
    <w:panose1 w:val="02040502050405020303"/>
    <w:charset w:val="00"/>
    <w:family w:val="roman"/>
    <w:pitch w:val="variable"/>
    <w:sig w:usb0="00000287" w:usb1="00000000" w:usb2="00000000" w:usb3="00000000" w:csb0="0000009F" w:csb1="00000000"/>
    <w:embedRegular r:id="rId7" w:fontKey="{245A1E38-A6FF-47A2-8D0D-3FB9B37F6CA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BA7BE6" w14:textId="77777777" w:rsidR="004C2906" w:rsidRDefault="004C2906">
      <w:r>
        <w:separator/>
      </w:r>
    </w:p>
    <w:p w14:paraId="4FBA7BE7" w14:textId="77777777" w:rsidR="004C2906" w:rsidRDefault="004C2906"/>
  </w:footnote>
  <w:footnote w:type="continuationSeparator" w:id="0">
    <w:p w14:paraId="4FBA7BE8" w14:textId="77777777" w:rsidR="004C2906" w:rsidRDefault="004C2906">
      <w:r>
        <w:continuationSeparator/>
      </w:r>
    </w:p>
    <w:p w14:paraId="4FBA7BE9" w14:textId="77777777" w:rsidR="004C2906" w:rsidRDefault="004C290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A7BEE" w14:textId="405918E8" w:rsidR="004C2906" w:rsidRPr="00014F7A" w:rsidRDefault="00014F7A" w:rsidP="00014F7A">
    <w:pPr>
      <w:pStyle w:val="Header"/>
    </w:pPr>
    <w:r>
      <w:rPr>
        <w:noProof/>
        <w:lang w:val="en-US"/>
      </w:rPr>
      <w:drawing>
        <wp:inline distT="0" distB="0" distL="0" distR="0" wp14:anchorId="351D4C61" wp14:editId="400805BF">
          <wp:extent cx="1190625" cy="626083"/>
          <wp:effectExtent l="0" t="0" r="0" b="0"/>
          <wp:docPr id="2" name="Picture 2" descr="G:\Learning and Development\Information and Resources\Slides - New Format\fdm-logo-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 and Development\Information and Resources\Slides - New Format\fdm-logo-black.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7430" b="27658"/>
                  <a:stretch/>
                </pic:blipFill>
                <pic:spPr bwMode="auto">
                  <a:xfrm>
                    <a:off x="0" y="0"/>
                    <a:ext cx="1213746" cy="638241"/>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20BDD"/>
    <w:multiLevelType w:val="hybridMultilevel"/>
    <w:tmpl w:val="7FE4EE3E"/>
    <w:lvl w:ilvl="0" w:tplc="CD12B9E2">
      <w:start w:val="1"/>
      <w:numFmt w:val="bullet"/>
      <w:lvlText w:val=""/>
      <w:lvlJc w:val="left"/>
      <w:pPr>
        <w:ind w:left="720" w:hanging="360"/>
      </w:pPr>
      <w:rPr>
        <w:rFonts w:ascii="Symbol" w:hAnsi="Symbol" w:hint="default"/>
        <w:color w:val="333399"/>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13BB6"/>
    <w:multiLevelType w:val="hybridMultilevel"/>
    <w:tmpl w:val="09D6A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101D4"/>
    <w:multiLevelType w:val="multilevel"/>
    <w:tmpl w:val="BA5259DE"/>
    <w:lvl w:ilvl="0">
      <w:start w:val="1"/>
      <w:numFmt w:val="bullet"/>
      <w:pStyle w:val="BulletMulti"/>
      <w:lvlText w:val=""/>
      <w:lvlJc w:val="left"/>
      <w:pPr>
        <w:tabs>
          <w:tab w:val="num" w:pos="1474"/>
        </w:tabs>
        <w:ind w:left="340" w:hanging="340"/>
      </w:pPr>
      <w:rPr>
        <w:rFonts w:ascii="Symbol" w:hAnsi="Symbol" w:hint="default"/>
        <w:color w:val="00B0F0"/>
        <w:sz w:val="18"/>
      </w:rPr>
    </w:lvl>
    <w:lvl w:ilvl="1">
      <w:start w:val="1"/>
      <w:numFmt w:val="bullet"/>
      <w:lvlText w:val=""/>
      <w:lvlJc w:val="left"/>
      <w:pPr>
        <w:ind w:left="680" w:hanging="340"/>
      </w:pPr>
      <w:rPr>
        <w:rFonts w:ascii="Wingdings 3" w:hAnsi="Wingdings 3" w:hint="default"/>
        <w:color w:val="00B0F0"/>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195FB3"/>
    <w:multiLevelType w:val="hybridMultilevel"/>
    <w:tmpl w:val="F4087E6C"/>
    <w:lvl w:ilvl="0" w:tplc="DCA4FC98">
      <w:start w:val="1"/>
      <w:numFmt w:val="bullet"/>
      <w:pStyle w:val="TableBullet"/>
      <w:lvlText w:val=""/>
      <w:lvlJc w:val="left"/>
      <w:pPr>
        <w:ind w:left="340" w:hanging="340"/>
      </w:pPr>
      <w:rPr>
        <w:rFonts w:ascii="Symbol" w:hAnsi="Symbol" w:hint="default"/>
        <w:b w:val="0"/>
        <w:i w:val="0"/>
        <w:color w:val="333399"/>
        <w:sz w:val="18"/>
        <w:szCs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BB01AA"/>
    <w:multiLevelType w:val="hybridMultilevel"/>
    <w:tmpl w:val="DF1CD9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C730F5"/>
    <w:multiLevelType w:val="hybridMultilevel"/>
    <w:tmpl w:val="B0D42C88"/>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6" w15:restartNumberingAfterBreak="0">
    <w:nsid w:val="35AC5008"/>
    <w:multiLevelType w:val="hybridMultilevel"/>
    <w:tmpl w:val="27321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591A63"/>
    <w:multiLevelType w:val="hybridMultilevel"/>
    <w:tmpl w:val="0C243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2F1330"/>
    <w:multiLevelType w:val="hybridMultilevel"/>
    <w:tmpl w:val="73F4BCD6"/>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4149414F"/>
    <w:multiLevelType w:val="multilevel"/>
    <w:tmpl w:val="075EFCE0"/>
    <w:lvl w:ilvl="0">
      <w:start w:val="1"/>
      <w:numFmt w:val="decimal"/>
      <w:pStyle w:val="Heading1"/>
      <w:lvlText w:val="%1"/>
      <w:lvlJc w:val="left"/>
      <w:pPr>
        <w:tabs>
          <w:tab w:val="num" w:pos="1985"/>
        </w:tabs>
        <w:ind w:left="567" w:hanging="567"/>
      </w:pPr>
      <w:rPr>
        <w:rFonts w:ascii="Arial Bold" w:hAnsi="Arial Bold" w:hint="default"/>
        <w:b/>
        <w:i w:val="0"/>
        <w:color w:val="00B0F0"/>
        <w:kern w:val="0"/>
        <w:sz w:val="36"/>
        <w:szCs w:val="22"/>
      </w:rPr>
    </w:lvl>
    <w:lvl w:ilvl="1">
      <w:start w:val="1"/>
      <w:numFmt w:val="decimal"/>
      <w:pStyle w:val="Heading2"/>
      <w:lvlText w:val="%1.%2"/>
      <w:lvlJc w:val="left"/>
      <w:pPr>
        <w:tabs>
          <w:tab w:val="num" w:pos="1985"/>
        </w:tabs>
        <w:ind w:left="709" w:hanging="709"/>
      </w:pPr>
      <w:rPr>
        <w:rFonts w:ascii="Arial Bold" w:hAnsi="Arial Bold" w:hint="default"/>
        <w:b/>
        <w:i w:val="0"/>
        <w:color w:val="00B0F0"/>
        <w:sz w:val="28"/>
      </w:rPr>
    </w:lvl>
    <w:lvl w:ilvl="2">
      <w:start w:val="1"/>
      <w:numFmt w:val="decimal"/>
      <w:pStyle w:val="Heading3"/>
      <w:lvlText w:val="%1.%2.%3"/>
      <w:lvlJc w:val="left"/>
      <w:pPr>
        <w:tabs>
          <w:tab w:val="num" w:pos="1985"/>
        </w:tabs>
        <w:ind w:left="851" w:hanging="851"/>
      </w:pPr>
      <w:rPr>
        <w:rFonts w:ascii="Arial Bold" w:hAnsi="Arial Bold" w:hint="default"/>
        <w:b/>
        <w:i w:val="0"/>
        <w:color w:val="333399"/>
        <w:sz w:val="24"/>
        <w:szCs w:val="24"/>
      </w:rPr>
    </w:lvl>
    <w:lvl w:ilvl="3">
      <w:start w:val="1"/>
      <w:numFmt w:val="decimal"/>
      <w:pStyle w:val="Heading4"/>
      <w:lvlText w:val="%1.%2.%3.%4"/>
      <w:lvlJc w:val="left"/>
      <w:pPr>
        <w:tabs>
          <w:tab w:val="num" w:pos="1985"/>
        </w:tabs>
        <w:ind w:left="992" w:hanging="992"/>
      </w:pPr>
      <w:rPr>
        <w:rFonts w:hint="default"/>
      </w:rPr>
    </w:lvl>
    <w:lvl w:ilvl="4">
      <w:start w:val="1"/>
      <w:numFmt w:val="decimal"/>
      <w:lvlText w:val="%1.%2.%3.%4.%5"/>
      <w:lvlJc w:val="left"/>
      <w:pPr>
        <w:tabs>
          <w:tab w:val="num" w:pos="1985"/>
        </w:tabs>
        <w:ind w:left="567" w:hanging="567"/>
      </w:pPr>
      <w:rPr>
        <w:rFonts w:hint="default"/>
      </w:rPr>
    </w:lvl>
    <w:lvl w:ilvl="5">
      <w:start w:val="1"/>
      <w:numFmt w:val="decimal"/>
      <w:lvlText w:val="%1.%2.%3.%4.%5.%6"/>
      <w:lvlJc w:val="left"/>
      <w:pPr>
        <w:tabs>
          <w:tab w:val="num" w:pos="1985"/>
        </w:tabs>
        <w:ind w:left="567" w:hanging="567"/>
      </w:pPr>
      <w:rPr>
        <w:rFonts w:hint="default"/>
      </w:rPr>
    </w:lvl>
    <w:lvl w:ilvl="6">
      <w:start w:val="1"/>
      <w:numFmt w:val="decimal"/>
      <w:lvlText w:val="%1.%2.%3.%4.%5.%6.%7"/>
      <w:lvlJc w:val="left"/>
      <w:pPr>
        <w:tabs>
          <w:tab w:val="num" w:pos="1985"/>
        </w:tabs>
        <w:ind w:left="567" w:hanging="567"/>
      </w:pPr>
      <w:rPr>
        <w:rFonts w:hint="default"/>
      </w:rPr>
    </w:lvl>
    <w:lvl w:ilvl="7">
      <w:start w:val="1"/>
      <w:numFmt w:val="decimal"/>
      <w:lvlText w:val="%1.%2.%3.%4.%5.%6.%7.%8"/>
      <w:lvlJc w:val="left"/>
      <w:pPr>
        <w:tabs>
          <w:tab w:val="num" w:pos="1985"/>
        </w:tabs>
        <w:ind w:left="567" w:hanging="567"/>
      </w:pPr>
      <w:rPr>
        <w:rFonts w:hint="default"/>
      </w:rPr>
    </w:lvl>
    <w:lvl w:ilvl="8">
      <w:start w:val="1"/>
      <w:numFmt w:val="decimal"/>
      <w:lvlText w:val="%1.%2.%3.%4.%5.%6.%7.%8.%9"/>
      <w:lvlJc w:val="left"/>
      <w:pPr>
        <w:tabs>
          <w:tab w:val="num" w:pos="1985"/>
        </w:tabs>
        <w:ind w:left="567" w:hanging="567"/>
      </w:pPr>
      <w:rPr>
        <w:rFonts w:hint="default"/>
      </w:rPr>
    </w:lvl>
  </w:abstractNum>
  <w:abstractNum w:abstractNumId="10" w15:restartNumberingAfterBreak="0">
    <w:nsid w:val="4163254C"/>
    <w:multiLevelType w:val="hybridMultilevel"/>
    <w:tmpl w:val="65504974"/>
    <w:lvl w:ilvl="0" w:tplc="5F54A3C4">
      <w:start w:val="1"/>
      <w:numFmt w:val="decimal"/>
      <w:lvlText w:val="%1."/>
      <w:lvlJc w:val="left"/>
      <w:pPr>
        <w:ind w:left="720" w:hanging="360"/>
      </w:pPr>
      <w:rPr>
        <w:rFonts w:ascii="Arial Bold" w:hAnsi="Arial Bold" w:cs="Times New Roman" w:hint="default"/>
        <w:b/>
        <w:i w:val="0"/>
        <w:color w:val="333399"/>
        <w:sz w:val="22"/>
        <w:szCs w:val="22"/>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1" w15:restartNumberingAfterBreak="0">
    <w:nsid w:val="42A446A8"/>
    <w:multiLevelType w:val="hybridMultilevel"/>
    <w:tmpl w:val="986A9E94"/>
    <w:lvl w:ilvl="0" w:tplc="65D2C74C">
      <w:start w:val="1"/>
      <w:numFmt w:val="decimal"/>
      <w:lvlText w:val="%1."/>
      <w:lvlJc w:val="left"/>
      <w:pPr>
        <w:tabs>
          <w:tab w:val="num" w:pos="1474"/>
        </w:tabs>
        <w:ind w:left="1474" w:hanging="340"/>
      </w:pPr>
      <w:rPr>
        <w:rFonts w:ascii="Arial" w:hAnsi="Arial" w:hint="default"/>
        <w:b/>
        <w:i w:val="0"/>
        <w:color w:val="auto"/>
        <w:sz w:val="22"/>
        <w:szCs w:val="22"/>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49395075"/>
    <w:multiLevelType w:val="hybridMultilevel"/>
    <w:tmpl w:val="B7E07D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17F32DA"/>
    <w:multiLevelType w:val="hybridMultilevel"/>
    <w:tmpl w:val="07E2B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6B360C"/>
    <w:multiLevelType w:val="hybridMultilevel"/>
    <w:tmpl w:val="1D3E3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F83FA0"/>
    <w:multiLevelType w:val="hybridMultilevel"/>
    <w:tmpl w:val="3CC49B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23B24E7"/>
    <w:multiLevelType w:val="multilevel"/>
    <w:tmpl w:val="77F0C982"/>
    <w:styleLink w:val="StyleBulleted9ptIndigo"/>
    <w:lvl w:ilvl="0">
      <w:start w:val="1"/>
      <w:numFmt w:val="bullet"/>
      <w:lvlText w:val=""/>
      <w:lvlJc w:val="left"/>
      <w:pPr>
        <w:tabs>
          <w:tab w:val="num" w:pos="1474"/>
        </w:tabs>
        <w:ind w:left="1474" w:hanging="340"/>
      </w:pPr>
      <w:rPr>
        <w:rFonts w:ascii="Symbol" w:hAnsi="Symbol" w:hint="default"/>
        <w:color w:val="333399"/>
        <w:sz w:val="18"/>
      </w:rPr>
    </w:lvl>
    <w:lvl w:ilvl="1">
      <w:start w:val="1"/>
      <w:numFmt w:val="bullet"/>
      <w:lvlText w:val="o"/>
      <w:lvlJc w:val="left"/>
      <w:pPr>
        <w:tabs>
          <w:tab w:val="num" w:pos="2574"/>
        </w:tabs>
        <w:ind w:left="2574" w:hanging="360"/>
      </w:pPr>
      <w:rPr>
        <w:rFonts w:ascii="Courier New" w:hAnsi="Courier New" w:cs="Courier New" w:hint="default"/>
      </w:rPr>
    </w:lvl>
    <w:lvl w:ilvl="2">
      <w:start w:val="1"/>
      <w:numFmt w:val="bullet"/>
      <w:lvlText w:val=""/>
      <w:lvlJc w:val="left"/>
      <w:pPr>
        <w:tabs>
          <w:tab w:val="num" w:pos="3294"/>
        </w:tabs>
        <w:ind w:left="3294" w:hanging="360"/>
      </w:pPr>
      <w:rPr>
        <w:rFonts w:ascii="Wingdings" w:hAnsi="Wingdings" w:hint="default"/>
      </w:rPr>
    </w:lvl>
    <w:lvl w:ilvl="3">
      <w:start w:val="1"/>
      <w:numFmt w:val="bullet"/>
      <w:lvlText w:val=""/>
      <w:lvlJc w:val="left"/>
      <w:pPr>
        <w:tabs>
          <w:tab w:val="num" w:pos="4014"/>
        </w:tabs>
        <w:ind w:left="4014" w:hanging="360"/>
      </w:pPr>
      <w:rPr>
        <w:rFonts w:ascii="Symbol" w:hAnsi="Symbol" w:hint="default"/>
      </w:rPr>
    </w:lvl>
    <w:lvl w:ilvl="4">
      <w:start w:val="1"/>
      <w:numFmt w:val="bullet"/>
      <w:lvlText w:val="o"/>
      <w:lvlJc w:val="left"/>
      <w:pPr>
        <w:tabs>
          <w:tab w:val="num" w:pos="4734"/>
        </w:tabs>
        <w:ind w:left="4734" w:hanging="360"/>
      </w:pPr>
      <w:rPr>
        <w:rFonts w:ascii="Courier New" w:hAnsi="Courier New" w:cs="Courier New" w:hint="default"/>
      </w:rPr>
    </w:lvl>
    <w:lvl w:ilvl="5">
      <w:start w:val="1"/>
      <w:numFmt w:val="bullet"/>
      <w:lvlText w:val=""/>
      <w:lvlJc w:val="left"/>
      <w:pPr>
        <w:tabs>
          <w:tab w:val="num" w:pos="5454"/>
        </w:tabs>
        <w:ind w:left="5454" w:hanging="360"/>
      </w:pPr>
      <w:rPr>
        <w:rFonts w:ascii="Wingdings" w:hAnsi="Wingdings" w:hint="default"/>
      </w:rPr>
    </w:lvl>
    <w:lvl w:ilvl="6">
      <w:start w:val="1"/>
      <w:numFmt w:val="bullet"/>
      <w:lvlText w:val=""/>
      <w:lvlJc w:val="left"/>
      <w:pPr>
        <w:tabs>
          <w:tab w:val="num" w:pos="6174"/>
        </w:tabs>
        <w:ind w:left="6174" w:hanging="360"/>
      </w:pPr>
      <w:rPr>
        <w:rFonts w:ascii="Symbol" w:hAnsi="Symbol" w:hint="default"/>
      </w:rPr>
    </w:lvl>
    <w:lvl w:ilvl="7">
      <w:start w:val="1"/>
      <w:numFmt w:val="bullet"/>
      <w:lvlText w:val="o"/>
      <w:lvlJc w:val="left"/>
      <w:pPr>
        <w:tabs>
          <w:tab w:val="num" w:pos="6894"/>
        </w:tabs>
        <w:ind w:left="6894" w:hanging="360"/>
      </w:pPr>
      <w:rPr>
        <w:rFonts w:ascii="Courier New" w:hAnsi="Courier New" w:cs="Courier New" w:hint="default"/>
      </w:rPr>
    </w:lvl>
    <w:lvl w:ilvl="8">
      <w:start w:val="1"/>
      <w:numFmt w:val="bullet"/>
      <w:lvlText w:val=""/>
      <w:lvlJc w:val="left"/>
      <w:pPr>
        <w:tabs>
          <w:tab w:val="num" w:pos="7614"/>
        </w:tabs>
        <w:ind w:left="7614" w:hanging="360"/>
      </w:pPr>
      <w:rPr>
        <w:rFonts w:ascii="Wingdings" w:hAnsi="Wingdings" w:hint="default"/>
      </w:rPr>
    </w:lvl>
  </w:abstractNum>
  <w:abstractNum w:abstractNumId="17" w15:restartNumberingAfterBreak="0">
    <w:nsid w:val="76FF65C6"/>
    <w:multiLevelType w:val="hybridMultilevel"/>
    <w:tmpl w:val="1902E988"/>
    <w:lvl w:ilvl="0" w:tplc="08090001">
      <w:start w:val="1"/>
      <w:numFmt w:val="bullet"/>
      <w:lvlText w:val=""/>
      <w:lvlJc w:val="left"/>
      <w:pPr>
        <w:ind w:left="1440" w:hanging="360"/>
      </w:pPr>
      <w:rPr>
        <w:rFonts w:ascii="Symbol" w:hAnsi="Symbol"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777926DA"/>
    <w:multiLevelType w:val="multilevel"/>
    <w:tmpl w:val="087E25A8"/>
    <w:lvl w:ilvl="0">
      <w:start w:val="1"/>
      <w:numFmt w:val="bullet"/>
      <w:pStyle w:val="Bullet"/>
      <w:lvlText w:val=""/>
      <w:lvlJc w:val="left"/>
      <w:pPr>
        <w:ind w:left="340" w:hanging="340"/>
      </w:pPr>
      <w:rPr>
        <w:rFonts w:ascii="Symbol" w:hAnsi="Symbol" w:hint="default"/>
        <w:color w:val="333399"/>
        <w:sz w:val="18"/>
      </w:rPr>
    </w:lvl>
    <w:lvl w:ilvl="1">
      <w:start w:val="1"/>
      <w:numFmt w:val="bullet"/>
      <w:lvlText w:val="o"/>
      <w:lvlJc w:val="left"/>
      <w:pPr>
        <w:ind w:left="680" w:hanging="34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2"/>
  </w:num>
  <w:num w:numId="4">
    <w:abstractNumId w:val="9"/>
  </w:num>
  <w:num w:numId="5">
    <w:abstractNumId w:val="0"/>
  </w:num>
  <w:num w:numId="6">
    <w:abstractNumId w:val="2"/>
  </w:num>
  <w:num w:numId="7">
    <w:abstractNumId w:val="3"/>
  </w:num>
  <w:num w:numId="8">
    <w:abstractNumId w:val="9"/>
  </w:num>
  <w:num w:numId="9">
    <w:abstractNumId w:val="9"/>
  </w:num>
  <w:num w:numId="10">
    <w:abstractNumId w:val="9"/>
  </w:num>
  <w:num w:numId="11">
    <w:abstractNumId w:val="9"/>
  </w:num>
  <w:num w:numId="12">
    <w:abstractNumId w:val="0"/>
  </w:num>
  <w:num w:numId="13">
    <w:abstractNumId w:val="2"/>
  </w:num>
  <w:num w:numId="14">
    <w:abstractNumId w:val="3"/>
  </w:num>
  <w:num w:numId="15">
    <w:abstractNumId w:val="9"/>
  </w:num>
  <w:num w:numId="16">
    <w:abstractNumId w:val="9"/>
  </w:num>
  <w:num w:numId="17">
    <w:abstractNumId w:val="9"/>
  </w:num>
  <w:num w:numId="18">
    <w:abstractNumId w:val="9"/>
  </w:num>
  <w:num w:numId="19">
    <w:abstractNumId w:val="0"/>
  </w:num>
  <w:num w:numId="20">
    <w:abstractNumId w:val="2"/>
  </w:num>
  <w:num w:numId="21">
    <w:abstractNumId w:val="3"/>
  </w:num>
  <w:num w:numId="22">
    <w:abstractNumId w:val="9"/>
  </w:num>
  <w:num w:numId="23">
    <w:abstractNumId w:val="9"/>
  </w:num>
  <w:num w:numId="24">
    <w:abstractNumId w:val="9"/>
  </w:num>
  <w:num w:numId="25">
    <w:abstractNumId w:val="9"/>
  </w:num>
  <w:num w:numId="26">
    <w:abstractNumId w:val="0"/>
  </w:num>
  <w:num w:numId="27">
    <w:abstractNumId w:val="2"/>
  </w:num>
  <w:num w:numId="28">
    <w:abstractNumId w:val="3"/>
  </w:num>
  <w:num w:numId="29">
    <w:abstractNumId w:val="9"/>
  </w:num>
  <w:num w:numId="30">
    <w:abstractNumId w:val="9"/>
  </w:num>
  <w:num w:numId="31">
    <w:abstractNumId w:val="9"/>
  </w:num>
  <w:num w:numId="32">
    <w:abstractNumId w:val="9"/>
  </w:num>
  <w:num w:numId="33">
    <w:abstractNumId w:val="0"/>
  </w:num>
  <w:num w:numId="34">
    <w:abstractNumId w:val="2"/>
  </w:num>
  <w:num w:numId="35">
    <w:abstractNumId w:val="3"/>
  </w:num>
  <w:num w:numId="36">
    <w:abstractNumId w:val="18"/>
  </w:num>
  <w:num w:numId="37">
    <w:abstractNumId w:val="14"/>
  </w:num>
  <w:num w:numId="38">
    <w:abstractNumId w:val="5"/>
  </w:num>
  <w:num w:numId="39">
    <w:abstractNumId w:val="7"/>
  </w:num>
  <w:num w:numId="40">
    <w:abstractNumId w:val="6"/>
  </w:num>
  <w:num w:numId="41">
    <w:abstractNumId w:val="13"/>
  </w:num>
  <w:num w:numId="42">
    <w:abstractNumId w:val="4"/>
  </w:num>
  <w:num w:numId="43">
    <w:abstractNumId w:val="15"/>
  </w:num>
  <w:num w:numId="44">
    <w:abstractNumId w:val="8"/>
  </w:num>
  <w:num w:numId="45">
    <w:abstractNumId w:val="17"/>
  </w:num>
  <w:num w:numId="46">
    <w:abstractNumId w:val="12"/>
  </w:num>
  <w:num w:numId="47">
    <w:abstractNumId w:val="1"/>
  </w:num>
  <w:num w:numId="48">
    <w:abstractNumId w:val="10"/>
  </w:num>
  <w:num w:numId="4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16385" fill="f" fillcolor="#ff9" strokecolor="#c80000">
      <v:fill color="#ff9" on="f"/>
      <v:stroke color="#c80000" weight="1pt"/>
      <v:textbox inset=".5mm,.5mm,.5mm,.5mm"/>
      <o:colormru v:ext="edit" colors="#0c0,#c80000,#c3c3e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F4A"/>
    <w:rsid w:val="000007B2"/>
    <w:rsid w:val="0000163D"/>
    <w:rsid w:val="0000255A"/>
    <w:rsid w:val="00002B0C"/>
    <w:rsid w:val="00002CB4"/>
    <w:rsid w:val="00003DD7"/>
    <w:rsid w:val="00004769"/>
    <w:rsid w:val="000051BE"/>
    <w:rsid w:val="000053C3"/>
    <w:rsid w:val="00005CE8"/>
    <w:rsid w:val="00006618"/>
    <w:rsid w:val="00007943"/>
    <w:rsid w:val="00007F97"/>
    <w:rsid w:val="000133DA"/>
    <w:rsid w:val="00013464"/>
    <w:rsid w:val="000134E6"/>
    <w:rsid w:val="00013D07"/>
    <w:rsid w:val="00013D70"/>
    <w:rsid w:val="000143BF"/>
    <w:rsid w:val="00014BFC"/>
    <w:rsid w:val="00014F7A"/>
    <w:rsid w:val="00015886"/>
    <w:rsid w:val="000165CB"/>
    <w:rsid w:val="00017AE5"/>
    <w:rsid w:val="00020884"/>
    <w:rsid w:val="00021578"/>
    <w:rsid w:val="00021AC5"/>
    <w:rsid w:val="000221D3"/>
    <w:rsid w:val="00022A70"/>
    <w:rsid w:val="00022DB3"/>
    <w:rsid w:val="00024AE8"/>
    <w:rsid w:val="0002508A"/>
    <w:rsid w:val="000254C7"/>
    <w:rsid w:val="00027608"/>
    <w:rsid w:val="0003226A"/>
    <w:rsid w:val="00032CC2"/>
    <w:rsid w:val="0003327C"/>
    <w:rsid w:val="00033507"/>
    <w:rsid w:val="000337F7"/>
    <w:rsid w:val="0003392C"/>
    <w:rsid w:val="00034424"/>
    <w:rsid w:val="00036B88"/>
    <w:rsid w:val="00037367"/>
    <w:rsid w:val="0003760F"/>
    <w:rsid w:val="00037B1B"/>
    <w:rsid w:val="0004081C"/>
    <w:rsid w:val="00042CAA"/>
    <w:rsid w:val="00044607"/>
    <w:rsid w:val="00045126"/>
    <w:rsid w:val="0005444F"/>
    <w:rsid w:val="0005455E"/>
    <w:rsid w:val="00056CE8"/>
    <w:rsid w:val="00057110"/>
    <w:rsid w:val="00060558"/>
    <w:rsid w:val="0006128F"/>
    <w:rsid w:val="00061EFC"/>
    <w:rsid w:val="0006224D"/>
    <w:rsid w:val="000625D0"/>
    <w:rsid w:val="00062BAE"/>
    <w:rsid w:val="000632D9"/>
    <w:rsid w:val="00063E0B"/>
    <w:rsid w:val="00064368"/>
    <w:rsid w:val="0006539F"/>
    <w:rsid w:val="0007055A"/>
    <w:rsid w:val="000708CF"/>
    <w:rsid w:val="00070A6C"/>
    <w:rsid w:val="00070C65"/>
    <w:rsid w:val="00070FE4"/>
    <w:rsid w:val="00072ED7"/>
    <w:rsid w:val="00076AF4"/>
    <w:rsid w:val="000776C0"/>
    <w:rsid w:val="00077977"/>
    <w:rsid w:val="0008015E"/>
    <w:rsid w:val="0008018C"/>
    <w:rsid w:val="000806ED"/>
    <w:rsid w:val="00081687"/>
    <w:rsid w:val="00084FAA"/>
    <w:rsid w:val="000854DA"/>
    <w:rsid w:val="00085F03"/>
    <w:rsid w:val="00085FC6"/>
    <w:rsid w:val="00086098"/>
    <w:rsid w:val="00086FB8"/>
    <w:rsid w:val="0009167B"/>
    <w:rsid w:val="00091D75"/>
    <w:rsid w:val="00092DB1"/>
    <w:rsid w:val="00093AAE"/>
    <w:rsid w:val="000958D7"/>
    <w:rsid w:val="00096D04"/>
    <w:rsid w:val="00097221"/>
    <w:rsid w:val="00097479"/>
    <w:rsid w:val="000A0D23"/>
    <w:rsid w:val="000A14C6"/>
    <w:rsid w:val="000A16BA"/>
    <w:rsid w:val="000A1B22"/>
    <w:rsid w:val="000A20CF"/>
    <w:rsid w:val="000A316E"/>
    <w:rsid w:val="000A55E7"/>
    <w:rsid w:val="000A6806"/>
    <w:rsid w:val="000A7A6B"/>
    <w:rsid w:val="000A7C0A"/>
    <w:rsid w:val="000B0663"/>
    <w:rsid w:val="000B1A3B"/>
    <w:rsid w:val="000B20C9"/>
    <w:rsid w:val="000B3115"/>
    <w:rsid w:val="000B4557"/>
    <w:rsid w:val="000B4764"/>
    <w:rsid w:val="000B4AA7"/>
    <w:rsid w:val="000B4C64"/>
    <w:rsid w:val="000B516B"/>
    <w:rsid w:val="000B5416"/>
    <w:rsid w:val="000B568C"/>
    <w:rsid w:val="000B57B9"/>
    <w:rsid w:val="000B611B"/>
    <w:rsid w:val="000B6F61"/>
    <w:rsid w:val="000C0896"/>
    <w:rsid w:val="000C1A27"/>
    <w:rsid w:val="000C1EF6"/>
    <w:rsid w:val="000C4525"/>
    <w:rsid w:val="000C48D0"/>
    <w:rsid w:val="000C57D3"/>
    <w:rsid w:val="000C5C5C"/>
    <w:rsid w:val="000C6153"/>
    <w:rsid w:val="000C6D43"/>
    <w:rsid w:val="000C7915"/>
    <w:rsid w:val="000D055B"/>
    <w:rsid w:val="000D07EC"/>
    <w:rsid w:val="000D0AB8"/>
    <w:rsid w:val="000D0DCF"/>
    <w:rsid w:val="000D12A9"/>
    <w:rsid w:val="000D2041"/>
    <w:rsid w:val="000D23BA"/>
    <w:rsid w:val="000D2B48"/>
    <w:rsid w:val="000D2F09"/>
    <w:rsid w:val="000D4686"/>
    <w:rsid w:val="000D55B2"/>
    <w:rsid w:val="000D5CFC"/>
    <w:rsid w:val="000D75F8"/>
    <w:rsid w:val="000E020C"/>
    <w:rsid w:val="000E05EC"/>
    <w:rsid w:val="000E077B"/>
    <w:rsid w:val="000E11C3"/>
    <w:rsid w:val="000E220C"/>
    <w:rsid w:val="000E26DD"/>
    <w:rsid w:val="000E31D2"/>
    <w:rsid w:val="000E528D"/>
    <w:rsid w:val="000E5AB4"/>
    <w:rsid w:val="000E65BE"/>
    <w:rsid w:val="000E6817"/>
    <w:rsid w:val="000F01CB"/>
    <w:rsid w:val="000F0394"/>
    <w:rsid w:val="000F406E"/>
    <w:rsid w:val="000F4FEC"/>
    <w:rsid w:val="000F55AE"/>
    <w:rsid w:val="0010055A"/>
    <w:rsid w:val="001007C3"/>
    <w:rsid w:val="00100907"/>
    <w:rsid w:val="00101815"/>
    <w:rsid w:val="00101934"/>
    <w:rsid w:val="0010340C"/>
    <w:rsid w:val="00104444"/>
    <w:rsid w:val="001060B1"/>
    <w:rsid w:val="00107812"/>
    <w:rsid w:val="00107C8A"/>
    <w:rsid w:val="0011176E"/>
    <w:rsid w:val="00111DB1"/>
    <w:rsid w:val="00116A71"/>
    <w:rsid w:val="0012094B"/>
    <w:rsid w:val="0012240D"/>
    <w:rsid w:val="001233C9"/>
    <w:rsid w:val="00124573"/>
    <w:rsid w:val="001245D7"/>
    <w:rsid w:val="0012601F"/>
    <w:rsid w:val="0012697F"/>
    <w:rsid w:val="00126C7C"/>
    <w:rsid w:val="001270ED"/>
    <w:rsid w:val="0012791E"/>
    <w:rsid w:val="00127F96"/>
    <w:rsid w:val="001300C8"/>
    <w:rsid w:val="0013109D"/>
    <w:rsid w:val="00131F56"/>
    <w:rsid w:val="00132323"/>
    <w:rsid w:val="001336DD"/>
    <w:rsid w:val="00133AA9"/>
    <w:rsid w:val="00133DCA"/>
    <w:rsid w:val="00134868"/>
    <w:rsid w:val="00134E2F"/>
    <w:rsid w:val="0013566F"/>
    <w:rsid w:val="00137842"/>
    <w:rsid w:val="00137BCB"/>
    <w:rsid w:val="00137BCE"/>
    <w:rsid w:val="0014089E"/>
    <w:rsid w:val="00140CAF"/>
    <w:rsid w:val="001415DA"/>
    <w:rsid w:val="00144E94"/>
    <w:rsid w:val="00145296"/>
    <w:rsid w:val="00147281"/>
    <w:rsid w:val="00150600"/>
    <w:rsid w:val="00150837"/>
    <w:rsid w:val="0015235E"/>
    <w:rsid w:val="0015283B"/>
    <w:rsid w:val="001545A2"/>
    <w:rsid w:val="00154724"/>
    <w:rsid w:val="00155800"/>
    <w:rsid w:val="00156003"/>
    <w:rsid w:val="001619B0"/>
    <w:rsid w:val="00161B31"/>
    <w:rsid w:val="001627B8"/>
    <w:rsid w:val="001632B5"/>
    <w:rsid w:val="00166792"/>
    <w:rsid w:val="001703C5"/>
    <w:rsid w:val="00172751"/>
    <w:rsid w:val="0017291E"/>
    <w:rsid w:val="001730C4"/>
    <w:rsid w:val="001736C6"/>
    <w:rsid w:val="00173D19"/>
    <w:rsid w:val="00176C08"/>
    <w:rsid w:val="001807B2"/>
    <w:rsid w:val="00180A1A"/>
    <w:rsid w:val="00181903"/>
    <w:rsid w:val="00181C21"/>
    <w:rsid w:val="0018230F"/>
    <w:rsid w:val="00183640"/>
    <w:rsid w:val="00184232"/>
    <w:rsid w:val="0018498B"/>
    <w:rsid w:val="001851B9"/>
    <w:rsid w:val="00185520"/>
    <w:rsid w:val="00185C11"/>
    <w:rsid w:val="00185E10"/>
    <w:rsid w:val="001903DA"/>
    <w:rsid w:val="001906BB"/>
    <w:rsid w:val="00191B5E"/>
    <w:rsid w:val="00192738"/>
    <w:rsid w:val="0019274A"/>
    <w:rsid w:val="00193421"/>
    <w:rsid w:val="001938C8"/>
    <w:rsid w:val="00193FA4"/>
    <w:rsid w:val="0019712A"/>
    <w:rsid w:val="00197590"/>
    <w:rsid w:val="001A0011"/>
    <w:rsid w:val="001A02C0"/>
    <w:rsid w:val="001A0FE8"/>
    <w:rsid w:val="001A2F7C"/>
    <w:rsid w:val="001A3F50"/>
    <w:rsid w:val="001A49AE"/>
    <w:rsid w:val="001A4F22"/>
    <w:rsid w:val="001A4FE4"/>
    <w:rsid w:val="001A5A4E"/>
    <w:rsid w:val="001A5A9C"/>
    <w:rsid w:val="001A5C3B"/>
    <w:rsid w:val="001A628E"/>
    <w:rsid w:val="001A6480"/>
    <w:rsid w:val="001B101F"/>
    <w:rsid w:val="001B14C4"/>
    <w:rsid w:val="001B1C8C"/>
    <w:rsid w:val="001B244C"/>
    <w:rsid w:val="001B4304"/>
    <w:rsid w:val="001B63DA"/>
    <w:rsid w:val="001B70B3"/>
    <w:rsid w:val="001C1A30"/>
    <w:rsid w:val="001C2011"/>
    <w:rsid w:val="001C2E17"/>
    <w:rsid w:val="001C2EEA"/>
    <w:rsid w:val="001C3B4C"/>
    <w:rsid w:val="001C47B5"/>
    <w:rsid w:val="001C4C1A"/>
    <w:rsid w:val="001C57E3"/>
    <w:rsid w:val="001C59AE"/>
    <w:rsid w:val="001C673A"/>
    <w:rsid w:val="001C7DE8"/>
    <w:rsid w:val="001D1703"/>
    <w:rsid w:val="001D171D"/>
    <w:rsid w:val="001D2006"/>
    <w:rsid w:val="001D39B6"/>
    <w:rsid w:val="001D43E7"/>
    <w:rsid w:val="001D5191"/>
    <w:rsid w:val="001D5BAB"/>
    <w:rsid w:val="001D5C17"/>
    <w:rsid w:val="001D707F"/>
    <w:rsid w:val="001E018B"/>
    <w:rsid w:val="001E02A4"/>
    <w:rsid w:val="001E3026"/>
    <w:rsid w:val="001E3278"/>
    <w:rsid w:val="001E3A79"/>
    <w:rsid w:val="001E3EA3"/>
    <w:rsid w:val="001E469C"/>
    <w:rsid w:val="001E47CE"/>
    <w:rsid w:val="001E4E13"/>
    <w:rsid w:val="001E56C5"/>
    <w:rsid w:val="001E784B"/>
    <w:rsid w:val="001F0E25"/>
    <w:rsid w:val="001F11BD"/>
    <w:rsid w:val="001F174E"/>
    <w:rsid w:val="001F1D87"/>
    <w:rsid w:val="00201302"/>
    <w:rsid w:val="002018CB"/>
    <w:rsid w:val="0020355E"/>
    <w:rsid w:val="00203AD6"/>
    <w:rsid w:val="00204E9D"/>
    <w:rsid w:val="002056A5"/>
    <w:rsid w:val="002069B4"/>
    <w:rsid w:val="00207630"/>
    <w:rsid w:val="00207C84"/>
    <w:rsid w:val="00207EEC"/>
    <w:rsid w:val="00211375"/>
    <w:rsid w:val="002119D2"/>
    <w:rsid w:val="00211A1B"/>
    <w:rsid w:val="002161E6"/>
    <w:rsid w:val="002163A1"/>
    <w:rsid w:val="00216763"/>
    <w:rsid w:val="00216C4E"/>
    <w:rsid w:val="00216C56"/>
    <w:rsid w:val="00216D56"/>
    <w:rsid w:val="00216F46"/>
    <w:rsid w:val="00217594"/>
    <w:rsid w:val="002178DC"/>
    <w:rsid w:val="002210FD"/>
    <w:rsid w:val="002213D3"/>
    <w:rsid w:val="00223540"/>
    <w:rsid w:val="00223BE8"/>
    <w:rsid w:val="0022462B"/>
    <w:rsid w:val="00225259"/>
    <w:rsid w:val="00225A4C"/>
    <w:rsid w:val="00226089"/>
    <w:rsid w:val="002261FA"/>
    <w:rsid w:val="0022636B"/>
    <w:rsid w:val="00226FEC"/>
    <w:rsid w:val="00227629"/>
    <w:rsid w:val="002300F2"/>
    <w:rsid w:val="002301EC"/>
    <w:rsid w:val="00230EC7"/>
    <w:rsid w:val="00231EAB"/>
    <w:rsid w:val="00234C11"/>
    <w:rsid w:val="00234C14"/>
    <w:rsid w:val="00235EE2"/>
    <w:rsid w:val="0023733F"/>
    <w:rsid w:val="0023780E"/>
    <w:rsid w:val="00240DA9"/>
    <w:rsid w:val="00241439"/>
    <w:rsid w:val="0024167C"/>
    <w:rsid w:val="00241DAA"/>
    <w:rsid w:val="002423F0"/>
    <w:rsid w:val="002428D6"/>
    <w:rsid w:val="00244B6D"/>
    <w:rsid w:val="00246B53"/>
    <w:rsid w:val="00247E2A"/>
    <w:rsid w:val="002504E5"/>
    <w:rsid w:val="00251B9A"/>
    <w:rsid w:val="00251F95"/>
    <w:rsid w:val="0025227A"/>
    <w:rsid w:val="0025327A"/>
    <w:rsid w:val="00254987"/>
    <w:rsid w:val="00255863"/>
    <w:rsid w:val="00255E8C"/>
    <w:rsid w:val="00257612"/>
    <w:rsid w:val="00261263"/>
    <w:rsid w:val="00262106"/>
    <w:rsid w:val="002626B5"/>
    <w:rsid w:val="00262A43"/>
    <w:rsid w:val="00262CFD"/>
    <w:rsid w:val="00263535"/>
    <w:rsid w:val="002657C6"/>
    <w:rsid w:val="002666D9"/>
    <w:rsid w:val="002668D9"/>
    <w:rsid w:val="00267992"/>
    <w:rsid w:val="00267C07"/>
    <w:rsid w:val="00270085"/>
    <w:rsid w:val="00272639"/>
    <w:rsid w:val="0027356E"/>
    <w:rsid w:val="002737A8"/>
    <w:rsid w:val="0027408B"/>
    <w:rsid w:val="00274FA4"/>
    <w:rsid w:val="002754A5"/>
    <w:rsid w:val="00280749"/>
    <w:rsid w:val="00280AC3"/>
    <w:rsid w:val="00281BD0"/>
    <w:rsid w:val="002826E9"/>
    <w:rsid w:val="00282F14"/>
    <w:rsid w:val="00284106"/>
    <w:rsid w:val="00284EB8"/>
    <w:rsid w:val="00284FA2"/>
    <w:rsid w:val="00285704"/>
    <w:rsid w:val="00285D9E"/>
    <w:rsid w:val="00285EAE"/>
    <w:rsid w:val="00286126"/>
    <w:rsid w:val="00290990"/>
    <w:rsid w:val="0029109C"/>
    <w:rsid w:val="0029191B"/>
    <w:rsid w:val="002928FB"/>
    <w:rsid w:val="00293205"/>
    <w:rsid w:val="00293A99"/>
    <w:rsid w:val="00293D47"/>
    <w:rsid w:val="00294057"/>
    <w:rsid w:val="00295430"/>
    <w:rsid w:val="002A0D83"/>
    <w:rsid w:val="002A23A5"/>
    <w:rsid w:val="002A3887"/>
    <w:rsid w:val="002A4C4B"/>
    <w:rsid w:val="002A671D"/>
    <w:rsid w:val="002A72C8"/>
    <w:rsid w:val="002A7B33"/>
    <w:rsid w:val="002A7DD4"/>
    <w:rsid w:val="002B6010"/>
    <w:rsid w:val="002C0B20"/>
    <w:rsid w:val="002C144A"/>
    <w:rsid w:val="002C4986"/>
    <w:rsid w:val="002C7AB7"/>
    <w:rsid w:val="002D0B6F"/>
    <w:rsid w:val="002D1A5B"/>
    <w:rsid w:val="002D2FE9"/>
    <w:rsid w:val="002D3382"/>
    <w:rsid w:val="002D356B"/>
    <w:rsid w:val="002D38FF"/>
    <w:rsid w:val="002D3C20"/>
    <w:rsid w:val="002D3F69"/>
    <w:rsid w:val="002D4510"/>
    <w:rsid w:val="002D4619"/>
    <w:rsid w:val="002D5829"/>
    <w:rsid w:val="002E0006"/>
    <w:rsid w:val="002E0162"/>
    <w:rsid w:val="002E0CF0"/>
    <w:rsid w:val="002E2709"/>
    <w:rsid w:val="002E523F"/>
    <w:rsid w:val="002E58E0"/>
    <w:rsid w:val="002E5BDB"/>
    <w:rsid w:val="002E7925"/>
    <w:rsid w:val="002F13A1"/>
    <w:rsid w:val="002F1840"/>
    <w:rsid w:val="002F1B0E"/>
    <w:rsid w:val="002F1CF5"/>
    <w:rsid w:val="002F26BC"/>
    <w:rsid w:val="002F2879"/>
    <w:rsid w:val="002F3EA2"/>
    <w:rsid w:val="002F3FBF"/>
    <w:rsid w:val="002F459C"/>
    <w:rsid w:val="002F5EF2"/>
    <w:rsid w:val="002F6CCF"/>
    <w:rsid w:val="002F7177"/>
    <w:rsid w:val="0030019F"/>
    <w:rsid w:val="00301C16"/>
    <w:rsid w:val="0030228E"/>
    <w:rsid w:val="0030465D"/>
    <w:rsid w:val="00304DCD"/>
    <w:rsid w:val="00307485"/>
    <w:rsid w:val="00307629"/>
    <w:rsid w:val="003117CC"/>
    <w:rsid w:val="00311F0C"/>
    <w:rsid w:val="003123B2"/>
    <w:rsid w:val="003135CB"/>
    <w:rsid w:val="00313CEC"/>
    <w:rsid w:val="00314646"/>
    <w:rsid w:val="00315286"/>
    <w:rsid w:val="0031538C"/>
    <w:rsid w:val="003154F6"/>
    <w:rsid w:val="0031688B"/>
    <w:rsid w:val="00317070"/>
    <w:rsid w:val="00317709"/>
    <w:rsid w:val="00317B80"/>
    <w:rsid w:val="00320744"/>
    <w:rsid w:val="00321033"/>
    <w:rsid w:val="00321ACD"/>
    <w:rsid w:val="00321CC5"/>
    <w:rsid w:val="00322B51"/>
    <w:rsid w:val="003238DB"/>
    <w:rsid w:val="00324550"/>
    <w:rsid w:val="00325168"/>
    <w:rsid w:val="0032680D"/>
    <w:rsid w:val="00326AC4"/>
    <w:rsid w:val="00330334"/>
    <w:rsid w:val="003344D6"/>
    <w:rsid w:val="00335BDB"/>
    <w:rsid w:val="00335BEE"/>
    <w:rsid w:val="00337957"/>
    <w:rsid w:val="003401FC"/>
    <w:rsid w:val="0034232B"/>
    <w:rsid w:val="00343382"/>
    <w:rsid w:val="00345111"/>
    <w:rsid w:val="00345DF1"/>
    <w:rsid w:val="00347E40"/>
    <w:rsid w:val="003506B2"/>
    <w:rsid w:val="00350CE3"/>
    <w:rsid w:val="00351115"/>
    <w:rsid w:val="0035176A"/>
    <w:rsid w:val="00351E4D"/>
    <w:rsid w:val="003523C6"/>
    <w:rsid w:val="00352EF5"/>
    <w:rsid w:val="003530CC"/>
    <w:rsid w:val="003563D7"/>
    <w:rsid w:val="0035722A"/>
    <w:rsid w:val="00357C46"/>
    <w:rsid w:val="00360099"/>
    <w:rsid w:val="003606D2"/>
    <w:rsid w:val="0036085E"/>
    <w:rsid w:val="00361A7E"/>
    <w:rsid w:val="00361C29"/>
    <w:rsid w:val="00365964"/>
    <w:rsid w:val="00366578"/>
    <w:rsid w:val="003675B5"/>
    <w:rsid w:val="003701FB"/>
    <w:rsid w:val="0037049B"/>
    <w:rsid w:val="00373C5B"/>
    <w:rsid w:val="0037414D"/>
    <w:rsid w:val="003778A6"/>
    <w:rsid w:val="003801C7"/>
    <w:rsid w:val="00380719"/>
    <w:rsid w:val="00380E92"/>
    <w:rsid w:val="00382089"/>
    <w:rsid w:val="00382D32"/>
    <w:rsid w:val="00383D6D"/>
    <w:rsid w:val="00384712"/>
    <w:rsid w:val="00385287"/>
    <w:rsid w:val="00385DE4"/>
    <w:rsid w:val="003867EC"/>
    <w:rsid w:val="00386892"/>
    <w:rsid w:val="003908B2"/>
    <w:rsid w:val="00390DC6"/>
    <w:rsid w:val="00391B10"/>
    <w:rsid w:val="00392F88"/>
    <w:rsid w:val="00393FBE"/>
    <w:rsid w:val="0039675F"/>
    <w:rsid w:val="00397139"/>
    <w:rsid w:val="00397A69"/>
    <w:rsid w:val="003A0E2F"/>
    <w:rsid w:val="003A2092"/>
    <w:rsid w:val="003A3C77"/>
    <w:rsid w:val="003A4F4D"/>
    <w:rsid w:val="003A5DB6"/>
    <w:rsid w:val="003A68DD"/>
    <w:rsid w:val="003B03E6"/>
    <w:rsid w:val="003B1A9B"/>
    <w:rsid w:val="003B3299"/>
    <w:rsid w:val="003B45D0"/>
    <w:rsid w:val="003B4C70"/>
    <w:rsid w:val="003B4D5F"/>
    <w:rsid w:val="003B5C75"/>
    <w:rsid w:val="003B65B8"/>
    <w:rsid w:val="003C0AAD"/>
    <w:rsid w:val="003C0F66"/>
    <w:rsid w:val="003C145C"/>
    <w:rsid w:val="003C3ED5"/>
    <w:rsid w:val="003C3FCF"/>
    <w:rsid w:val="003C48D6"/>
    <w:rsid w:val="003C4D96"/>
    <w:rsid w:val="003C6976"/>
    <w:rsid w:val="003C7124"/>
    <w:rsid w:val="003D06AE"/>
    <w:rsid w:val="003D35CC"/>
    <w:rsid w:val="003D3AE4"/>
    <w:rsid w:val="003D3BB0"/>
    <w:rsid w:val="003D3DF6"/>
    <w:rsid w:val="003D43EF"/>
    <w:rsid w:val="003D4EF5"/>
    <w:rsid w:val="003D691E"/>
    <w:rsid w:val="003D73AA"/>
    <w:rsid w:val="003D748B"/>
    <w:rsid w:val="003E15D1"/>
    <w:rsid w:val="003E193A"/>
    <w:rsid w:val="003E2E59"/>
    <w:rsid w:val="003E53FE"/>
    <w:rsid w:val="003E612E"/>
    <w:rsid w:val="003E6844"/>
    <w:rsid w:val="003F2009"/>
    <w:rsid w:val="003F2C1D"/>
    <w:rsid w:val="003F2EC9"/>
    <w:rsid w:val="003F440C"/>
    <w:rsid w:val="003F6B2E"/>
    <w:rsid w:val="003F73B0"/>
    <w:rsid w:val="004000C0"/>
    <w:rsid w:val="0040044B"/>
    <w:rsid w:val="0040072E"/>
    <w:rsid w:val="00401FC8"/>
    <w:rsid w:val="00402B91"/>
    <w:rsid w:val="0040367C"/>
    <w:rsid w:val="00403DCC"/>
    <w:rsid w:val="00404553"/>
    <w:rsid w:val="004059AC"/>
    <w:rsid w:val="00410011"/>
    <w:rsid w:val="00410A1B"/>
    <w:rsid w:val="00411A5F"/>
    <w:rsid w:val="0041362F"/>
    <w:rsid w:val="004143D4"/>
    <w:rsid w:val="00414D34"/>
    <w:rsid w:val="00414DE8"/>
    <w:rsid w:val="00415170"/>
    <w:rsid w:val="004163CA"/>
    <w:rsid w:val="00416600"/>
    <w:rsid w:val="004166A2"/>
    <w:rsid w:val="00416CD0"/>
    <w:rsid w:val="00416D30"/>
    <w:rsid w:val="00416D56"/>
    <w:rsid w:val="004176FD"/>
    <w:rsid w:val="00422509"/>
    <w:rsid w:val="00422929"/>
    <w:rsid w:val="0042393B"/>
    <w:rsid w:val="00424982"/>
    <w:rsid w:val="00424B6A"/>
    <w:rsid w:val="00427A33"/>
    <w:rsid w:val="0043268C"/>
    <w:rsid w:val="0043278E"/>
    <w:rsid w:val="00433579"/>
    <w:rsid w:val="00434CB3"/>
    <w:rsid w:val="00435599"/>
    <w:rsid w:val="004355E6"/>
    <w:rsid w:val="00435B2D"/>
    <w:rsid w:val="00435BBE"/>
    <w:rsid w:val="00435C70"/>
    <w:rsid w:val="0043639E"/>
    <w:rsid w:val="00436407"/>
    <w:rsid w:val="00440391"/>
    <w:rsid w:val="004405F7"/>
    <w:rsid w:val="00440AA4"/>
    <w:rsid w:val="00440FC8"/>
    <w:rsid w:val="0044249E"/>
    <w:rsid w:val="00442C41"/>
    <w:rsid w:val="00442DA1"/>
    <w:rsid w:val="00445CB6"/>
    <w:rsid w:val="0044751B"/>
    <w:rsid w:val="00450652"/>
    <w:rsid w:val="004511D7"/>
    <w:rsid w:val="004515C9"/>
    <w:rsid w:val="00451B2E"/>
    <w:rsid w:val="00452247"/>
    <w:rsid w:val="00452828"/>
    <w:rsid w:val="004565DA"/>
    <w:rsid w:val="00457281"/>
    <w:rsid w:val="00457856"/>
    <w:rsid w:val="00460220"/>
    <w:rsid w:val="00460DC0"/>
    <w:rsid w:val="00462275"/>
    <w:rsid w:val="0046242C"/>
    <w:rsid w:val="0046293C"/>
    <w:rsid w:val="00464385"/>
    <w:rsid w:val="00466862"/>
    <w:rsid w:val="0046691A"/>
    <w:rsid w:val="00466DE2"/>
    <w:rsid w:val="00467327"/>
    <w:rsid w:val="004706A1"/>
    <w:rsid w:val="00470FD2"/>
    <w:rsid w:val="00471290"/>
    <w:rsid w:val="004724C9"/>
    <w:rsid w:val="00472F50"/>
    <w:rsid w:val="004736CA"/>
    <w:rsid w:val="004740EB"/>
    <w:rsid w:val="00474322"/>
    <w:rsid w:val="004768BB"/>
    <w:rsid w:val="00480CBA"/>
    <w:rsid w:val="004826AA"/>
    <w:rsid w:val="00482CD6"/>
    <w:rsid w:val="00484DAC"/>
    <w:rsid w:val="00485718"/>
    <w:rsid w:val="00486A5C"/>
    <w:rsid w:val="00487AE8"/>
    <w:rsid w:val="00490499"/>
    <w:rsid w:val="0049084B"/>
    <w:rsid w:val="00490BAA"/>
    <w:rsid w:val="00490E54"/>
    <w:rsid w:val="00491F06"/>
    <w:rsid w:val="00492365"/>
    <w:rsid w:val="004923B3"/>
    <w:rsid w:val="0049682E"/>
    <w:rsid w:val="004A1BD4"/>
    <w:rsid w:val="004A26F9"/>
    <w:rsid w:val="004A291F"/>
    <w:rsid w:val="004A4259"/>
    <w:rsid w:val="004A4D5E"/>
    <w:rsid w:val="004A6CA0"/>
    <w:rsid w:val="004A7B30"/>
    <w:rsid w:val="004A7E9F"/>
    <w:rsid w:val="004B06D0"/>
    <w:rsid w:val="004B1C55"/>
    <w:rsid w:val="004B3E19"/>
    <w:rsid w:val="004B43D2"/>
    <w:rsid w:val="004B4927"/>
    <w:rsid w:val="004B5A02"/>
    <w:rsid w:val="004B5C15"/>
    <w:rsid w:val="004B624F"/>
    <w:rsid w:val="004B6825"/>
    <w:rsid w:val="004B7D79"/>
    <w:rsid w:val="004C0B36"/>
    <w:rsid w:val="004C1BEC"/>
    <w:rsid w:val="004C2906"/>
    <w:rsid w:val="004C308C"/>
    <w:rsid w:val="004C3375"/>
    <w:rsid w:val="004C3B72"/>
    <w:rsid w:val="004C40F0"/>
    <w:rsid w:val="004C49C4"/>
    <w:rsid w:val="004C5DE9"/>
    <w:rsid w:val="004C72B0"/>
    <w:rsid w:val="004C7408"/>
    <w:rsid w:val="004D056B"/>
    <w:rsid w:val="004D05E2"/>
    <w:rsid w:val="004D132D"/>
    <w:rsid w:val="004D2018"/>
    <w:rsid w:val="004D335D"/>
    <w:rsid w:val="004D4218"/>
    <w:rsid w:val="004D4AA3"/>
    <w:rsid w:val="004D6F4A"/>
    <w:rsid w:val="004E0255"/>
    <w:rsid w:val="004E02D9"/>
    <w:rsid w:val="004E1105"/>
    <w:rsid w:val="004E1A91"/>
    <w:rsid w:val="004E1BA4"/>
    <w:rsid w:val="004E5AB4"/>
    <w:rsid w:val="004E5BB2"/>
    <w:rsid w:val="004F049F"/>
    <w:rsid w:val="004F11B5"/>
    <w:rsid w:val="004F1E8B"/>
    <w:rsid w:val="004F5458"/>
    <w:rsid w:val="004F5E97"/>
    <w:rsid w:val="004F70C7"/>
    <w:rsid w:val="004F7533"/>
    <w:rsid w:val="004F7700"/>
    <w:rsid w:val="004F7BAB"/>
    <w:rsid w:val="00500281"/>
    <w:rsid w:val="00502A0B"/>
    <w:rsid w:val="0050374A"/>
    <w:rsid w:val="005037A5"/>
    <w:rsid w:val="005048CD"/>
    <w:rsid w:val="00505155"/>
    <w:rsid w:val="00505E0B"/>
    <w:rsid w:val="00506C59"/>
    <w:rsid w:val="00507CCD"/>
    <w:rsid w:val="005117A8"/>
    <w:rsid w:val="005135D9"/>
    <w:rsid w:val="0051461C"/>
    <w:rsid w:val="00514B3A"/>
    <w:rsid w:val="005153D2"/>
    <w:rsid w:val="005155A4"/>
    <w:rsid w:val="00515AD2"/>
    <w:rsid w:val="005169BA"/>
    <w:rsid w:val="00517F22"/>
    <w:rsid w:val="00520A55"/>
    <w:rsid w:val="00520BCA"/>
    <w:rsid w:val="005216A3"/>
    <w:rsid w:val="00521AAB"/>
    <w:rsid w:val="0052284A"/>
    <w:rsid w:val="005245B1"/>
    <w:rsid w:val="00525E25"/>
    <w:rsid w:val="00527F3C"/>
    <w:rsid w:val="00530D24"/>
    <w:rsid w:val="00530E69"/>
    <w:rsid w:val="00531CD5"/>
    <w:rsid w:val="00531D42"/>
    <w:rsid w:val="0053208C"/>
    <w:rsid w:val="005363A3"/>
    <w:rsid w:val="005367BF"/>
    <w:rsid w:val="005369C4"/>
    <w:rsid w:val="00540716"/>
    <w:rsid w:val="00540801"/>
    <w:rsid w:val="005428C6"/>
    <w:rsid w:val="0054310F"/>
    <w:rsid w:val="0054358D"/>
    <w:rsid w:val="00543602"/>
    <w:rsid w:val="00544ED6"/>
    <w:rsid w:val="00544FA2"/>
    <w:rsid w:val="00545BCC"/>
    <w:rsid w:val="005463D5"/>
    <w:rsid w:val="00546987"/>
    <w:rsid w:val="005471B6"/>
    <w:rsid w:val="0055170B"/>
    <w:rsid w:val="0055376D"/>
    <w:rsid w:val="00554C55"/>
    <w:rsid w:val="00555367"/>
    <w:rsid w:val="00555FD6"/>
    <w:rsid w:val="00556355"/>
    <w:rsid w:val="005564C1"/>
    <w:rsid w:val="00563C50"/>
    <w:rsid w:val="00564035"/>
    <w:rsid w:val="00564D10"/>
    <w:rsid w:val="00564E8E"/>
    <w:rsid w:val="0056602D"/>
    <w:rsid w:val="0056617D"/>
    <w:rsid w:val="0056664E"/>
    <w:rsid w:val="005673F0"/>
    <w:rsid w:val="005700F3"/>
    <w:rsid w:val="00570826"/>
    <w:rsid w:val="00570890"/>
    <w:rsid w:val="00571121"/>
    <w:rsid w:val="005722A7"/>
    <w:rsid w:val="00574189"/>
    <w:rsid w:val="00574636"/>
    <w:rsid w:val="00576651"/>
    <w:rsid w:val="00577313"/>
    <w:rsid w:val="005775F6"/>
    <w:rsid w:val="005805D7"/>
    <w:rsid w:val="00580A3A"/>
    <w:rsid w:val="00581293"/>
    <w:rsid w:val="00583293"/>
    <w:rsid w:val="00583ACD"/>
    <w:rsid w:val="00583BD5"/>
    <w:rsid w:val="00583C0A"/>
    <w:rsid w:val="0058420A"/>
    <w:rsid w:val="00584D33"/>
    <w:rsid w:val="00585229"/>
    <w:rsid w:val="00587E7D"/>
    <w:rsid w:val="00587FEB"/>
    <w:rsid w:val="0059092E"/>
    <w:rsid w:val="0059137B"/>
    <w:rsid w:val="00591F94"/>
    <w:rsid w:val="00592C38"/>
    <w:rsid w:val="00593F0C"/>
    <w:rsid w:val="00595374"/>
    <w:rsid w:val="0059617D"/>
    <w:rsid w:val="00597EEC"/>
    <w:rsid w:val="005A06AA"/>
    <w:rsid w:val="005A21E0"/>
    <w:rsid w:val="005A2C4D"/>
    <w:rsid w:val="005A4B7B"/>
    <w:rsid w:val="005A4D2A"/>
    <w:rsid w:val="005A5759"/>
    <w:rsid w:val="005A632D"/>
    <w:rsid w:val="005A697F"/>
    <w:rsid w:val="005A6E2A"/>
    <w:rsid w:val="005A7196"/>
    <w:rsid w:val="005B14A7"/>
    <w:rsid w:val="005B21BB"/>
    <w:rsid w:val="005B2957"/>
    <w:rsid w:val="005B2C3F"/>
    <w:rsid w:val="005B45A5"/>
    <w:rsid w:val="005B558C"/>
    <w:rsid w:val="005C0192"/>
    <w:rsid w:val="005C169A"/>
    <w:rsid w:val="005C3C45"/>
    <w:rsid w:val="005C425E"/>
    <w:rsid w:val="005C4CD2"/>
    <w:rsid w:val="005C4EA2"/>
    <w:rsid w:val="005C558E"/>
    <w:rsid w:val="005C7956"/>
    <w:rsid w:val="005C7DEB"/>
    <w:rsid w:val="005D005D"/>
    <w:rsid w:val="005D27B9"/>
    <w:rsid w:val="005D28B8"/>
    <w:rsid w:val="005D2CC2"/>
    <w:rsid w:val="005D3550"/>
    <w:rsid w:val="005D39D3"/>
    <w:rsid w:val="005D5123"/>
    <w:rsid w:val="005D5F17"/>
    <w:rsid w:val="005D689D"/>
    <w:rsid w:val="005D7346"/>
    <w:rsid w:val="005D7449"/>
    <w:rsid w:val="005E049D"/>
    <w:rsid w:val="005E073C"/>
    <w:rsid w:val="005E11B3"/>
    <w:rsid w:val="005E1A28"/>
    <w:rsid w:val="005E1F13"/>
    <w:rsid w:val="005E20F2"/>
    <w:rsid w:val="005E25D0"/>
    <w:rsid w:val="005E35EC"/>
    <w:rsid w:val="005E48A6"/>
    <w:rsid w:val="005E518C"/>
    <w:rsid w:val="005E6BD2"/>
    <w:rsid w:val="005E729D"/>
    <w:rsid w:val="005E77D5"/>
    <w:rsid w:val="005F2427"/>
    <w:rsid w:val="005F2C73"/>
    <w:rsid w:val="005F4113"/>
    <w:rsid w:val="005F46B3"/>
    <w:rsid w:val="005F6835"/>
    <w:rsid w:val="005F6BAC"/>
    <w:rsid w:val="006000BB"/>
    <w:rsid w:val="006006FF"/>
    <w:rsid w:val="00600F4B"/>
    <w:rsid w:val="0060121B"/>
    <w:rsid w:val="006015B5"/>
    <w:rsid w:val="006020BA"/>
    <w:rsid w:val="00602AEE"/>
    <w:rsid w:val="00603474"/>
    <w:rsid w:val="00605A7E"/>
    <w:rsid w:val="00606223"/>
    <w:rsid w:val="00606C8D"/>
    <w:rsid w:val="00612460"/>
    <w:rsid w:val="006135AE"/>
    <w:rsid w:val="00613A4E"/>
    <w:rsid w:val="00614C11"/>
    <w:rsid w:val="00614FA5"/>
    <w:rsid w:val="006156B8"/>
    <w:rsid w:val="00617808"/>
    <w:rsid w:val="0062031B"/>
    <w:rsid w:val="00620E8A"/>
    <w:rsid w:val="00621A6B"/>
    <w:rsid w:val="00623390"/>
    <w:rsid w:val="00624A3F"/>
    <w:rsid w:val="00624EEC"/>
    <w:rsid w:val="00624F28"/>
    <w:rsid w:val="00625E88"/>
    <w:rsid w:val="00627E5E"/>
    <w:rsid w:val="00627F25"/>
    <w:rsid w:val="00631812"/>
    <w:rsid w:val="00632301"/>
    <w:rsid w:val="00632B80"/>
    <w:rsid w:val="00633ECE"/>
    <w:rsid w:val="006343A1"/>
    <w:rsid w:val="006344AD"/>
    <w:rsid w:val="006349B0"/>
    <w:rsid w:val="006352F1"/>
    <w:rsid w:val="006360CC"/>
    <w:rsid w:val="0063683D"/>
    <w:rsid w:val="006409B4"/>
    <w:rsid w:val="00640ED6"/>
    <w:rsid w:val="00641ED1"/>
    <w:rsid w:val="006444F1"/>
    <w:rsid w:val="0064612F"/>
    <w:rsid w:val="0065114C"/>
    <w:rsid w:val="0065173B"/>
    <w:rsid w:val="0065183F"/>
    <w:rsid w:val="00652686"/>
    <w:rsid w:val="00653145"/>
    <w:rsid w:val="00654B41"/>
    <w:rsid w:val="006552B1"/>
    <w:rsid w:val="006610E0"/>
    <w:rsid w:val="00661526"/>
    <w:rsid w:val="00661634"/>
    <w:rsid w:val="00661BC8"/>
    <w:rsid w:val="00664CB2"/>
    <w:rsid w:val="006651C1"/>
    <w:rsid w:val="0066523E"/>
    <w:rsid w:val="00665B21"/>
    <w:rsid w:val="00665EEB"/>
    <w:rsid w:val="00665F0B"/>
    <w:rsid w:val="0067088E"/>
    <w:rsid w:val="00670D02"/>
    <w:rsid w:val="006735D2"/>
    <w:rsid w:val="006738EC"/>
    <w:rsid w:val="00673BC4"/>
    <w:rsid w:val="00673F9C"/>
    <w:rsid w:val="00674427"/>
    <w:rsid w:val="00676135"/>
    <w:rsid w:val="00676736"/>
    <w:rsid w:val="006773B1"/>
    <w:rsid w:val="00680BFF"/>
    <w:rsid w:val="00680EE3"/>
    <w:rsid w:val="00681263"/>
    <w:rsid w:val="00681316"/>
    <w:rsid w:val="0068161E"/>
    <w:rsid w:val="00681FF4"/>
    <w:rsid w:val="00682252"/>
    <w:rsid w:val="00682336"/>
    <w:rsid w:val="00682661"/>
    <w:rsid w:val="00682B10"/>
    <w:rsid w:val="00684E7A"/>
    <w:rsid w:val="006916C4"/>
    <w:rsid w:val="00691E58"/>
    <w:rsid w:val="00692597"/>
    <w:rsid w:val="0069268F"/>
    <w:rsid w:val="00693D0E"/>
    <w:rsid w:val="00694F0C"/>
    <w:rsid w:val="00695AB0"/>
    <w:rsid w:val="00695C9C"/>
    <w:rsid w:val="00697755"/>
    <w:rsid w:val="006977E7"/>
    <w:rsid w:val="006A02D0"/>
    <w:rsid w:val="006A19DA"/>
    <w:rsid w:val="006A27C4"/>
    <w:rsid w:val="006A51D5"/>
    <w:rsid w:val="006A543E"/>
    <w:rsid w:val="006A646C"/>
    <w:rsid w:val="006A7E38"/>
    <w:rsid w:val="006B0943"/>
    <w:rsid w:val="006B0CD8"/>
    <w:rsid w:val="006B2515"/>
    <w:rsid w:val="006B301E"/>
    <w:rsid w:val="006B366F"/>
    <w:rsid w:val="006B4FCE"/>
    <w:rsid w:val="006B618A"/>
    <w:rsid w:val="006B7385"/>
    <w:rsid w:val="006C046B"/>
    <w:rsid w:val="006C0866"/>
    <w:rsid w:val="006C158A"/>
    <w:rsid w:val="006C34AC"/>
    <w:rsid w:val="006C4C6E"/>
    <w:rsid w:val="006D088B"/>
    <w:rsid w:val="006D0A44"/>
    <w:rsid w:val="006D1C3D"/>
    <w:rsid w:val="006D1EE2"/>
    <w:rsid w:val="006D2312"/>
    <w:rsid w:val="006D294B"/>
    <w:rsid w:val="006D2CD4"/>
    <w:rsid w:val="006D3127"/>
    <w:rsid w:val="006D3520"/>
    <w:rsid w:val="006D4088"/>
    <w:rsid w:val="006D4B1B"/>
    <w:rsid w:val="006D54B2"/>
    <w:rsid w:val="006D5BCD"/>
    <w:rsid w:val="006D5C5E"/>
    <w:rsid w:val="006D60D6"/>
    <w:rsid w:val="006D67B1"/>
    <w:rsid w:val="006D69BF"/>
    <w:rsid w:val="006D6C9B"/>
    <w:rsid w:val="006E0D73"/>
    <w:rsid w:val="006E1109"/>
    <w:rsid w:val="006E1180"/>
    <w:rsid w:val="006E1393"/>
    <w:rsid w:val="006E2586"/>
    <w:rsid w:val="006E33F9"/>
    <w:rsid w:val="006E3C16"/>
    <w:rsid w:val="006E3E4B"/>
    <w:rsid w:val="006E5890"/>
    <w:rsid w:val="006E5E7B"/>
    <w:rsid w:val="006E6013"/>
    <w:rsid w:val="006F0AF5"/>
    <w:rsid w:val="006F0B77"/>
    <w:rsid w:val="006F15C6"/>
    <w:rsid w:val="006F1CDC"/>
    <w:rsid w:val="006F20EA"/>
    <w:rsid w:val="006F2B67"/>
    <w:rsid w:val="006F2D61"/>
    <w:rsid w:val="006F2FB2"/>
    <w:rsid w:val="006F33F8"/>
    <w:rsid w:val="006F4107"/>
    <w:rsid w:val="006F5247"/>
    <w:rsid w:val="006F5FCB"/>
    <w:rsid w:val="006F73C8"/>
    <w:rsid w:val="0070191A"/>
    <w:rsid w:val="0071053C"/>
    <w:rsid w:val="00710C3A"/>
    <w:rsid w:val="00710D1A"/>
    <w:rsid w:val="00711AA1"/>
    <w:rsid w:val="00713F9E"/>
    <w:rsid w:val="00714A87"/>
    <w:rsid w:val="00714D36"/>
    <w:rsid w:val="007173F1"/>
    <w:rsid w:val="007179E6"/>
    <w:rsid w:val="00720B7B"/>
    <w:rsid w:val="0072219A"/>
    <w:rsid w:val="007224C4"/>
    <w:rsid w:val="00722DAC"/>
    <w:rsid w:val="00722EB1"/>
    <w:rsid w:val="0072379D"/>
    <w:rsid w:val="00724402"/>
    <w:rsid w:val="00726CF9"/>
    <w:rsid w:val="007304F1"/>
    <w:rsid w:val="00732F12"/>
    <w:rsid w:val="007330C9"/>
    <w:rsid w:val="007337DA"/>
    <w:rsid w:val="00736830"/>
    <w:rsid w:val="00736DBB"/>
    <w:rsid w:val="007373B6"/>
    <w:rsid w:val="00740AA1"/>
    <w:rsid w:val="00741D3B"/>
    <w:rsid w:val="00742355"/>
    <w:rsid w:val="00742F76"/>
    <w:rsid w:val="00743842"/>
    <w:rsid w:val="007442DA"/>
    <w:rsid w:val="00745BF3"/>
    <w:rsid w:val="007514CF"/>
    <w:rsid w:val="00753318"/>
    <w:rsid w:val="00753622"/>
    <w:rsid w:val="00753B8F"/>
    <w:rsid w:val="00754D03"/>
    <w:rsid w:val="0075544E"/>
    <w:rsid w:val="00755FCA"/>
    <w:rsid w:val="00756360"/>
    <w:rsid w:val="00756B99"/>
    <w:rsid w:val="00756F43"/>
    <w:rsid w:val="007604F8"/>
    <w:rsid w:val="007607B2"/>
    <w:rsid w:val="00761DE9"/>
    <w:rsid w:val="0076329E"/>
    <w:rsid w:val="00766048"/>
    <w:rsid w:val="007677E5"/>
    <w:rsid w:val="00767B8A"/>
    <w:rsid w:val="00767BD1"/>
    <w:rsid w:val="00770115"/>
    <w:rsid w:val="007709C7"/>
    <w:rsid w:val="0077464F"/>
    <w:rsid w:val="007746E2"/>
    <w:rsid w:val="00774796"/>
    <w:rsid w:val="00775313"/>
    <w:rsid w:val="00776651"/>
    <w:rsid w:val="00777DA1"/>
    <w:rsid w:val="007819FB"/>
    <w:rsid w:val="00781E65"/>
    <w:rsid w:val="007823CF"/>
    <w:rsid w:val="007826EA"/>
    <w:rsid w:val="00784607"/>
    <w:rsid w:val="00785CD0"/>
    <w:rsid w:val="00786D87"/>
    <w:rsid w:val="00790156"/>
    <w:rsid w:val="007902DC"/>
    <w:rsid w:val="00790879"/>
    <w:rsid w:val="00790AA4"/>
    <w:rsid w:val="0079144C"/>
    <w:rsid w:val="00791A35"/>
    <w:rsid w:val="00793E1C"/>
    <w:rsid w:val="00795436"/>
    <w:rsid w:val="007968D3"/>
    <w:rsid w:val="0079705E"/>
    <w:rsid w:val="00797669"/>
    <w:rsid w:val="007978BC"/>
    <w:rsid w:val="007A07A4"/>
    <w:rsid w:val="007A09FD"/>
    <w:rsid w:val="007A0D31"/>
    <w:rsid w:val="007A13BF"/>
    <w:rsid w:val="007A2DBE"/>
    <w:rsid w:val="007A476A"/>
    <w:rsid w:val="007A4D63"/>
    <w:rsid w:val="007A4DC3"/>
    <w:rsid w:val="007A4E59"/>
    <w:rsid w:val="007A534C"/>
    <w:rsid w:val="007A584F"/>
    <w:rsid w:val="007A59FF"/>
    <w:rsid w:val="007B0FA2"/>
    <w:rsid w:val="007B19FD"/>
    <w:rsid w:val="007B2516"/>
    <w:rsid w:val="007B2623"/>
    <w:rsid w:val="007B5F5C"/>
    <w:rsid w:val="007B6E05"/>
    <w:rsid w:val="007B7512"/>
    <w:rsid w:val="007C095C"/>
    <w:rsid w:val="007C1665"/>
    <w:rsid w:val="007C2519"/>
    <w:rsid w:val="007C4DAB"/>
    <w:rsid w:val="007C536D"/>
    <w:rsid w:val="007D04C6"/>
    <w:rsid w:val="007D13A3"/>
    <w:rsid w:val="007D31F7"/>
    <w:rsid w:val="007D5EBF"/>
    <w:rsid w:val="007D5FA2"/>
    <w:rsid w:val="007D5FE5"/>
    <w:rsid w:val="007D6F5A"/>
    <w:rsid w:val="007D7465"/>
    <w:rsid w:val="007E04F0"/>
    <w:rsid w:val="007E10DD"/>
    <w:rsid w:val="007E17A8"/>
    <w:rsid w:val="007E1C85"/>
    <w:rsid w:val="007E1DAE"/>
    <w:rsid w:val="007E217F"/>
    <w:rsid w:val="007E31EB"/>
    <w:rsid w:val="007E3B4E"/>
    <w:rsid w:val="007E4E16"/>
    <w:rsid w:val="007E5D26"/>
    <w:rsid w:val="007E7A27"/>
    <w:rsid w:val="007F09B9"/>
    <w:rsid w:val="007F256D"/>
    <w:rsid w:val="007F3454"/>
    <w:rsid w:val="007F42FD"/>
    <w:rsid w:val="007F7734"/>
    <w:rsid w:val="007F7D6C"/>
    <w:rsid w:val="0080130F"/>
    <w:rsid w:val="00801AA4"/>
    <w:rsid w:val="008031B2"/>
    <w:rsid w:val="00804885"/>
    <w:rsid w:val="0080524A"/>
    <w:rsid w:val="00806493"/>
    <w:rsid w:val="00807042"/>
    <w:rsid w:val="0081106E"/>
    <w:rsid w:val="00811373"/>
    <w:rsid w:val="0081434D"/>
    <w:rsid w:val="00814760"/>
    <w:rsid w:val="008151A0"/>
    <w:rsid w:val="00816315"/>
    <w:rsid w:val="00816EED"/>
    <w:rsid w:val="0081782C"/>
    <w:rsid w:val="00821532"/>
    <w:rsid w:val="00823BF3"/>
    <w:rsid w:val="00824EFC"/>
    <w:rsid w:val="00825163"/>
    <w:rsid w:val="008257D0"/>
    <w:rsid w:val="008264CC"/>
    <w:rsid w:val="008268A1"/>
    <w:rsid w:val="00827691"/>
    <w:rsid w:val="0083220D"/>
    <w:rsid w:val="00832380"/>
    <w:rsid w:val="008339C2"/>
    <w:rsid w:val="0083418B"/>
    <w:rsid w:val="00835A76"/>
    <w:rsid w:val="008361EF"/>
    <w:rsid w:val="008367A2"/>
    <w:rsid w:val="00840D1A"/>
    <w:rsid w:val="00841587"/>
    <w:rsid w:val="00842E26"/>
    <w:rsid w:val="00844D0D"/>
    <w:rsid w:val="00845E9D"/>
    <w:rsid w:val="00850617"/>
    <w:rsid w:val="00851E4C"/>
    <w:rsid w:val="00855B4D"/>
    <w:rsid w:val="0085680A"/>
    <w:rsid w:val="0085753C"/>
    <w:rsid w:val="00862206"/>
    <w:rsid w:val="0086280A"/>
    <w:rsid w:val="00864878"/>
    <w:rsid w:val="00865A52"/>
    <w:rsid w:val="00866ED9"/>
    <w:rsid w:val="00867640"/>
    <w:rsid w:val="00867E01"/>
    <w:rsid w:val="00867F1B"/>
    <w:rsid w:val="00870D2D"/>
    <w:rsid w:val="00870E75"/>
    <w:rsid w:val="00872AE8"/>
    <w:rsid w:val="00872F5F"/>
    <w:rsid w:val="00874EA4"/>
    <w:rsid w:val="008821AA"/>
    <w:rsid w:val="0088237F"/>
    <w:rsid w:val="008839B1"/>
    <w:rsid w:val="00883DD9"/>
    <w:rsid w:val="00884314"/>
    <w:rsid w:val="00884F47"/>
    <w:rsid w:val="00885224"/>
    <w:rsid w:val="00886F1F"/>
    <w:rsid w:val="0088720A"/>
    <w:rsid w:val="008879CB"/>
    <w:rsid w:val="00887B98"/>
    <w:rsid w:val="00891B5C"/>
    <w:rsid w:val="00892D76"/>
    <w:rsid w:val="008941BA"/>
    <w:rsid w:val="00896A5A"/>
    <w:rsid w:val="00896B38"/>
    <w:rsid w:val="00896DAF"/>
    <w:rsid w:val="008A07D5"/>
    <w:rsid w:val="008A0FE2"/>
    <w:rsid w:val="008A1292"/>
    <w:rsid w:val="008A19DD"/>
    <w:rsid w:val="008A1B77"/>
    <w:rsid w:val="008A1C7B"/>
    <w:rsid w:val="008A1E4D"/>
    <w:rsid w:val="008A1FF3"/>
    <w:rsid w:val="008A2692"/>
    <w:rsid w:val="008A2C66"/>
    <w:rsid w:val="008A49EE"/>
    <w:rsid w:val="008A5867"/>
    <w:rsid w:val="008A6610"/>
    <w:rsid w:val="008A6AF7"/>
    <w:rsid w:val="008A774E"/>
    <w:rsid w:val="008A7E27"/>
    <w:rsid w:val="008B1B9A"/>
    <w:rsid w:val="008B33D6"/>
    <w:rsid w:val="008B38DE"/>
    <w:rsid w:val="008B3B7C"/>
    <w:rsid w:val="008B58B5"/>
    <w:rsid w:val="008B64E3"/>
    <w:rsid w:val="008B6651"/>
    <w:rsid w:val="008B71D8"/>
    <w:rsid w:val="008B7770"/>
    <w:rsid w:val="008B79AF"/>
    <w:rsid w:val="008B7E2C"/>
    <w:rsid w:val="008C0450"/>
    <w:rsid w:val="008C1D67"/>
    <w:rsid w:val="008C2337"/>
    <w:rsid w:val="008C34AD"/>
    <w:rsid w:val="008C3EE7"/>
    <w:rsid w:val="008C5003"/>
    <w:rsid w:val="008C5871"/>
    <w:rsid w:val="008D02AA"/>
    <w:rsid w:val="008D0898"/>
    <w:rsid w:val="008D109A"/>
    <w:rsid w:val="008D11B8"/>
    <w:rsid w:val="008D14CD"/>
    <w:rsid w:val="008D3BB3"/>
    <w:rsid w:val="008D3DDB"/>
    <w:rsid w:val="008D475F"/>
    <w:rsid w:val="008D48A2"/>
    <w:rsid w:val="008D5E9A"/>
    <w:rsid w:val="008D6E1F"/>
    <w:rsid w:val="008D6F13"/>
    <w:rsid w:val="008D7814"/>
    <w:rsid w:val="008E273A"/>
    <w:rsid w:val="008E309E"/>
    <w:rsid w:val="008E30C0"/>
    <w:rsid w:val="008E3276"/>
    <w:rsid w:val="008E3B16"/>
    <w:rsid w:val="008E4E2E"/>
    <w:rsid w:val="008E5A77"/>
    <w:rsid w:val="008F0798"/>
    <w:rsid w:val="008F1576"/>
    <w:rsid w:val="008F3431"/>
    <w:rsid w:val="008F382C"/>
    <w:rsid w:val="008F3952"/>
    <w:rsid w:val="008F3D3B"/>
    <w:rsid w:val="008F53D4"/>
    <w:rsid w:val="008F571E"/>
    <w:rsid w:val="008F5976"/>
    <w:rsid w:val="008F5C26"/>
    <w:rsid w:val="008F79BC"/>
    <w:rsid w:val="0090086C"/>
    <w:rsid w:val="00900BBE"/>
    <w:rsid w:val="00901A8C"/>
    <w:rsid w:val="00902517"/>
    <w:rsid w:val="00902F6A"/>
    <w:rsid w:val="00904070"/>
    <w:rsid w:val="0090490F"/>
    <w:rsid w:val="00905902"/>
    <w:rsid w:val="00910D00"/>
    <w:rsid w:val="009115A2"/>
    <w:rsid w:val="009120F7"/>
    <w:rsid w:val="00912A3C"/>
    <w:rsid w:val="00913BC6"/>
    <w:rsid w:val="009147A6"/>
    <w:rsid w:val="009200C4"/>
    <w:rsid w:val="009207FC"/>
    <w:rsid w:val="0092276A"/>
    <w:rsid w:val="0092587E"/>
    <w:rsid w:val="009262C4"/>
    <w:rsid w:val="009271EB"/>
    <w:rsid w:val="00927843"/>
    <w:rsid w:val="00931819"/>
    <w:rsid w:val="00932BF6"/>
    <w:rsid w:val="009333F1"/>
    <w:rsid w:val="009335FA"/>
    <w:rsid w:val="00933EC8"/>
    <w:rsid w:val="00934742"/>
    <w:rsid w:val="00935323"/>
    <w:rsid w:val="0093603A"/>
    <w:rsid w:val="0093687B"/>
    <w:rsid w:val="00937739"/>
    <w:rsid w:val="0094028D"/>
    <w:rsid w:val="0094047B"/>
    <w:rsid w:val="00941D06"/>
    <w:rsid w:val="00945881"/>
    <w:rsid w:val="00946D7D"/>
    <w:rsid w:val="00946DA1"/>
    <w:rsid w:val="00946EF6"/>
    <w:rsid w:val="00947801"/>
    <w:rsid w:val="00947E45"/>
    <w:rsid w:val="009510CC"/>
    <w:rsid w:val="00951812"/>
    <w:rsid w:val="00951A03"/>
    <w:rsid w:val="00951D63"/>
    <w:rsid w:val="00952DE6"/>
    <w:rsid w:val="00953538"/>
    <w:rsid w:val="009541B9"/>
    <w:rsid w:val="00954920"/>
    <w:rsid w:val="00955743"/>
    <w:rsid w:val="0095670B"/>
    <w:rsid w:val="00957956"/>
    <w:rsid w:val="00957C25"/>
    <w:rsid w:val="00960070"/>
    <w:rsid w:val="009627D9"/>
    <w:rsid w:val="00963B60"/>
    <w:rsid w:val="00964C3D"/>
    <w:rsid w:val="00966AB2"/>
    <w:rsid w:val="00966D4A"/>
    <w:rsid w:val="0097063B"/>
    <w:rsid w:val="00970D29"/>
    <w:rsid w:val="0097141A"/>
    <w:rsid w:val="009718E9"/>
    <w:rsid w:val="0097287A"/>
    <w:rsid w:val="00972D99"/>
    <w:rsid w:val="00973BE8"/>
    <w:rsid w:val="00974541"/>
    <w:rsid w:val="00975866"/>
    <w:rsid w:val="00980410"/>
    <w:rsid w:val="0098074B"/>
    <w:rsid w:val="009809BF"/>
    <w:rsid w:val="00980A70"/>
    <w:rsid w:val="00980BE3"/>
    <w:rsid w:val="009815C5"/>
    <w:rsid w:val="00981F65"/>
    <w:rsid w:val="00982280"/>
    <w:rsid w:val="0098280D"/>
    <w:rsid w:val="00982B56"/>
    <w:rsid w:val="00983586"/>
    <w:rsid w:val="009838F0"/>
    <w:rsid w:val="00984521"/>
    <w:rsid w:val="009849A0"/>
    <w:rsid w:val="00986857"/>
    <w:rsid w:val="00990473"/>
    <w:rsid w:val="00990643"/>
    <w:rsid w:val="00990AF5"/>
    <w:rsid w:val="00990C6A"/>
    <w:rsid w:val="0099183A"/>
    <w:rsid w:val="00991AB9"/>
    <w:rsid w:val="00991AC0"/>
    <w:rsid w:val="00993AFF"/>
    <w:rsid w:val="00994F85"/>
    <w:rsid w:val="0099565B"/>
    <w:rsid w:val="00995E48"/>
    <w:rsid w:val="0099612B"/>
    <w:rsid w:val="009A19F2"/>
    <w:rsid w:val="009A1FB7"/>
    <w:rsid w:val="009A2860"/>
    <w:rsid w:val="009A3230"/>
    <w:rsid w:val="009A4919"/>
    <w:rsid w:val="009A4DF7"/>
    <w:rsid w:val="009A53AD"/>
    <w:rsid w:val="009B090E"/>
    <w:rsid w:val="009B1523"/>
    <w:rsid w:val="009B1F6A"/>
    <w:rsid w:val="009B34CA"/>
    <w:rsid w:val="009B36E8"/>
    <w:rsid w:val="009B43DD"/>
    <w:rsid w:val="009B6A55"/>
    <w:rsid w:val="009B6F66"/>
    <w:rsid w:val="009B7C8E"/>
    <w:rsid w:val="009C0836"/>
    <w:rsid w:val="009C0AC0"/>
    <w:rsid w:val="009C10BC"/>
    <w:rsid w:val="009C1E45"/>
    <w:rsid w:val="009C3D98"/>
    <w:rsid w:val="009C3E61"/>
    <w:rsid w:val="009C46E0"/>
    <w:rsid w:val="009C52A0"/>
    <w:rsid w:val="009C58F3"/>
    <w:rsid w:val="009C74F4"/>
    <w:rsid w:val="009D0849"/>
    <w:rsid w:val="009D102F"/>
    <w:rsid w:val="009D4341"/>
    <w:rsid w:val="009D565E"/>
    <w:rsid w:val="009D56A5"/>
    <w:rsid w:val="009D685F"/>
    <w:rsid w:val="009D6F6F"/>
    <w:rsid w:val="009E07DD"/>
    <w:rsid w:val="009E1ABC"/>
    <w:rsid w:val="009E1E68"/>
    <w:rsid w:val="009E1E74"/>
    <w:rsid w:val="009E28CF"/>
    <w:rsid w:val="009E29F4"/>
    <w:rsid w:val="009E2DAF"/>
    <w:rsid w:val="009E38B2"/>
    <w:rsid w:val="009E3EA4"/>
    <w:rsid w:val="009E4C43"/>
    <w:rsid w:val="009E5907"/>
    <w:rsid w:val="009E5ECF"/>
    <w:rsid w:val="009E73E5"/>
    <w:rsid w:val="009F1127"/>
    <w:rsid w:val="009F2FE9"/>
    <w:rsid w:val="009F45A6"/>
    <w:rsid w:val="009F48C1"/>
    <w:rsid w:val="009F4C2E"/>
    <w:rsid w:val="009F4CEA"/>
    <w:rsid w:val="009F5C05"/>
    <w:rsid w:val="009F6DC2"/>
    <w:rsid w:val="009F72A7"/>
    <w:rsid w:val="00A003CD"/>
    <w:rsid w:val="00A01CFF"/>
    <w:rsid w:val="00A02719"/>
    <w:rsid w:val="00A02797"/>
    <w:rsid w:val="00A043F8"/>
    <w:rsid w:val="00A05164"/>
    <w:rsid w:val="00A065BD"/>
    <w:rsid w:val="00A072C7"/>
    <w:rsid w:val="00A10814"/>
    <w:rsid w:val="00A11E39"/>
    <w:rsid w:val="00A12699"/>
    <w:rsid w:val="00A126FC"/>
    <w:rsid w:val="00A12DB2"/>
    <w:rsid w:val="00A138F0"/>
    <w:rsid w:val="00A1595A"/>
    <w:rsid w:val="00A17421"/>
    <w:rsid w:val="00A17E44"/>
    <w:rsid w:val="00A22335"/>
    <w:rsid w:val="00A23B61"/>
    <w:rsid w:val="00A23DF6"/>
    <w:rsid w:val="00A23ECA"/>
    <w:rsid w:val="00A254ED"/>
    <w:rsid w:val="00A274DC"/>
    <w:rsid w:val="00A275AA"/>
    <w:rsid w:val="00A27AC6"/>
    <w:rsid w:val="00A27E19"/>
    <w:rsid w:val="00A30893"/>
    <w:rsid w:val="00A30B8F"/>
    <w:rsid w:val="00A310C0"/>
    <w:rsid w:val="00A31D10"/>
    <w:rsid w:val="00A321D5"/>
    <w:rsid w:val="00A32D61"/>
    <w:rsid w:val="00A343C3"/>
    <w:rsid w:val="00A34FAE"/>
    <w:rsid w:val="00A365D2"/>
    <w:rsid w:val="00A401A5"/>
    <w:rsid w:val="00A404B1"/>
    <w:rsid w:val="00A40E60"/>
    <w:rsid w:val="00A41873"/>
    <w:rsid w:val="00A421A9"/>
    <w:rsid w:val="00A449FF"/>
    <w:rsid w:val="00A45FD1"/>
    <w:rsid w:val="00A46D8A"/>
    <w:rsid w:val="00A47613"/>
    <w:rsid w:val="00A47D54"/>
    <w:rsid w:val="00A51803"/>
    <w:rsid w:val="00A51F14"/>
    <w:rsid w:val="00A522AB"/>
    <w:rsid w:val="00A5283B"/>
    <w:rsid w:val="00A53195"/>
    <w:rsid w:val="00A53398"/>
    <w:rsid w:val="00A56BE5"/>
    <w:rsid w:val="00A56EC2"/>
    <w:rsid w:val="00A60CC6"/>
    <w:rsid w:val="00A613B0"/>
    <w:rsid w:val="00A620C0"/>
    <w:rsid w:val="00A6258E"/>
    <w:rsid w:val="00A62D6A"/>
    <w:rsid w:val="00A63DBB"/>
    <w:rsid w:val="00A64A3B"/>
    <w:rsid w:val="00A65F03"/>
    <w:rsid w:val="00A664CB"/>
    <w:rsid w:val="00A66AA2"/>
    <w:rsid w:val="00A67610"/>
    <w:rsid w:val="00A702BA"/>
    <w:rsid w:val="00A70D0E"/>
    <w:rsid w:val="00A7391C"/>
    <w:rsid w:val="00A74EF7"/>
    <w:rsid w:val="00A755DD"/>
    <w:rsid w:val="00A7702C"/>
    <w:rsid w:val="00A80AEF"/>
    <w:rsid w:val="00A8124B"/>
    <w:rsid w:val="00A82399"/>
    <w:rsid w:val="00A840D4"/>
    <w:rsid w:val="00A84289"/>
    <w:rsid w:val="00A86833"/>
    <w:rsid w:val="00A869E6"/>
    <w:rsid w:val="00A90393"/>
    <w:rsid w:val="00A9426F"/>
    <w:rsid w:val="00A9491C"/>
    <w:rsid w:val="00A96D91"/>
    <w:rsid w:val="00A9752F"/>
    <w:rsid w:val="00AA0BC9"/>
    <w:rsid w:val="00AA1834"/>
    <w:rsid w:val="00AA2B48"/>
    <w:rsid w:val="00AA545E"/>
    <w:rsid w:val="00AA5B0C"/>
    <w:rsid w:val="00AA70BE"/>
    <w:rsid w:val="00AA77D0"/>
    <w:rsid w:val="00AA7D5F"/>
    <w:rsid w:val="00AB0511"/>
    <w:rsid w:val="00AB1816"/>
    <w:rsid w:val="00AB1BC9"/>
    <w:rsid w:val="00AB3AA7"/>
    <w:rsid w:val="00AB4322"/>
    <w:rsid w:val="00AB4CB9"/>
    <w:rsid w:val="00AB522D"/>
    <w:rsid w:val="00AB7A53"/>
    <w:rsid w:val="00AC19FF"/>
    <w:rsid w:val="00AC1D66"/>
    <w:rsid w:val="00AC2015"/>
    <w:rsid w:val="00AC2E13"/>
    <w:rsid w:val="00AC412F"/>
    <w:rsid w:val="00AC4F58"/>
    <w:rsid w:val="00AC503F"/>
    <w:rsid w:val="00AC50F0"/>
    <w:rsid w:val="00AC5B23"/>
    <w:rsid w:val="00AC7BD9"/>
    <w:rsid w:val="00AD4680"/>
    <w:rsid w:val="00AD503D"/>
    <w:rsid w:val="00AD674C"/>
    <w:rsid w:val="00AD78AB"/>
    <w:rsid w:val="00AE0185"/>
    <w:rsid w:val="00AE0388"/>
    <w:rsid w:val="00AE08DE"/>
    <w:rsid w:val="00AE147B"/>
    <w:rsid w:val="00AE1EA2"/>
    <w:rsid w:val="00AE32EE"/>
    <w:rsid w:val="00AE3449"/>
    <w:rsid w:val="00AE3D35"/>
    <w:rsid w:val="00AE412D"/>
    <w:rsid w:val="00AE5B2D"/>
    <w:rsid w:val="00AE60B6"/>
    <w:rsid w:val="00AF0C9E"/>
    <w:rsid w:val="00AF14D8"/>
    <w:rsid w:val="00AF1579"/>
    <w:rsid w:val="00AF1A12"/>
    <w:rsid w:val="00AF2242"/>
    <w:rsid w:val="00AF3147"/>
    <w:rsid w:val="00AF3370"/>
    <w:rsid w:val="00AF3787"/>
    <w:rsid w:val="00AF39CE"/>
    <w:rsid w:val="00AF48F5"/>
    <w:rsid w:val="00AF5CF3"/>
    <w:rsid w:val="00AF7114"/>
    <w:rsid w:val="00B0365D"/>
    <w:rsid w:val="00B03882"/>
    <w:rsid w:val="00B043A1"/>
    <w:rsid w:val="00B04618"/>
    <w:rsid w:val="00B0499D"/>
    <w:rsid w:val="00B05046"/>
    <w:rsid w:val="00B069A1"/>
    <w:rsid w:val="00B06AB7"/>
    <w:rsid w:val="00B078E2"/>
    <w:rsid w:val="00B1000F"/>
    <w:rsid w:val="00B100DD"/>
    <w:rsid w:val="00B109FB"/>
    <w:rsid w:val="00B10E3F"/>
    <w:rsid w:val="00B10EC4"/>
    <w:rsid w:val="00B10EEE"/>
    <w:rsid w:val="00B11671"/>
    <w:rsid w:val="00B11D84"/>
    <w:rsid w:val="00B11DC1"/>
    <w:rsid w:val="00B129D4"/>
    <w:rsid w:val="00B12B75"/>
    <w:rsid w:val="00B12D64"/>
    <w:rsid w:val="00B14661"/>
    <w:rsid w:val="00B14879"/>
    <w:rsid w:val="00B15EFF"/>
    <w:rsid w:val="00B16063"/>
    <w:rsid w:val="00B204B7"/>
    <w:rsid w:val="00B22575"/>
    <w:rsid w:val="00B23E9D"/>
    <w:rsid w:val="00B259F7"/>
    <w:rsid w:val="00B26604"/>
    <w:rsid w:val="00B266CB"/>
    <w:rsid w:val="00B267F5"/>
    <w:rsid w:val="00B2681E"/>
    <w:rsid w:val="00B26AB5"/>
    <w:rsid w:val="00B277A6"/>
    <w:rsid w:val="00B279D5"/>
    <w:rsid w:val="00B3065B"/>
    <w:rsid w:val="00B33745"/>
    <w:rsid w:val="00B34833"/>
    <w:rsid w:val="00B35896"/>
    <w:rsid w:val="00B37529"/>
    <w:rsid w:val="00B37589"/>
    <w:rsid w:val="00B40176"/>
    <w:rsid w:val="00B4036C"/>
    <w:rsid w:val="00B406DB"/>
    <w:rsid w:val="00B40D2B"/>
    <w:rsid w:val="00B410CB"/>
    <w:rsid w:val="00B41B11"/>
    <w:rsid w:val="00B41D4B"/>
    <w:rsid w:val="00B43EDE"/>
    <w:rsid w:val="00B442A2"/>
    <w:rsid w:val="00B461AC"/>
    <w:rsid w:val="00B468C7"/>
    <w:rsid w:val="00B47233"/>
    <w:rsid w:val="00B4733E"/>
    <w:rsid w:val="00B47C11"/>
    <w:rsid w:val="00B50374"/>
    <w:rsid w:val="00B50587"/>
    <w:rsid w:val="00B507D8"/>
    <w:rsid w:val="00B518CB"/>
    <w:rsid w:val="00B533DB"/>
    <w:rsid w:val="00B53680"/>
    <w:rsid w:val="00B5453D"/>
    <w:rsid w:val="00B5488E"/>
    <w:rsid w:val="00B56AA2"/>
    <w:rsid w:val="00B57143"/>
    <w:rsid w:val="00B57518"/>
    <w:rsid w:val="00B5783D"/>
    <w:rsid w:val="00B605C4"/>
    <w:rsid w:val="00B61497"/>
    <w:rsid w:val="00B622C1"/>
    <w:rsid w:val="00B645DF"/>
    <w:rsid w:val="00B64D4A"/>
    <w:rsid w:val="00B6588D"/>
    <w:rsid w:val="00B67031"/>
    <w:rsid w:val="00B6733F"/>
    <w:rsid w:val="00B70F0A"/>
    <w:rsid w:val="00B72E95"/>
    <w:rsid w:val="00B7306D"/>
    <w:rsid w:val="00B7334D"/>
    <w:rsid w:val="00B73459"/>
    <w:rsid w:val="00B73568"/>
    <w:rsid w:val="00B741D7"/>
    <w:rsid w:val="00B74BDB"/>
    <w:rsid w:val="00B75B3D"/>
    <w:rsid w:val="00B761C6"/>
    <w:rsid w:val="00B76CF3"/>
    <w:rsid w:val="00B76DB4"/>
    <w:rsid w:val="00B80505"/>
    <w:rsid w:val="00B816AE"/>
    <w:rsid w:val="00B82DA0"/>
    <w:rsid w:val="00B83CD8"/>
    <w:rsid w:val="00B8402F"/>
    <w:rsid w:val="00B848B3"/>
    <w:rsid w:val="00B86835"/>
    <w:rsid w:val="00B87BEC"/>
    <w:rsid w:val="00B9114B"/>
    <w:rsid w:val="00B91B64"/>
    <w:rsid w:val="00B920FD"/>
    <w:rsid w:val="00B929B2"/>
    <w:rsid w:val="00B92F2C"/>
    <w:rsid w:val="00B93EEC"/>
    <w:rsid w:val="00B94F64"/>
    <w:rsid w:val="00B9603D"/>
    <w:rsid w:val="00B96D1D"/>
    <w:rsid w:val="00B97018"/>
    <w:rsid w:val="00BA071E"/>
    <w:rsid w:val="00BA3E0F"/>
    <w:rsid w:val="00BA54F5"/>
    <w:rsid w:val="00BA58AF"/>
    <w:rsid w:val="00BA6E2A"/>
    <w:rsid w:val="00BA7D59"/>
    <w:rsid w:val="00BA7F4C"/>
    <w:rsid w:val="00BB1929"/>
    <w:rsid w:val="00BB2077"/>
    <w:rsid w:val="00BB2483"/>
    <w:rsid w:val="00BB3328"/>
    <w:rsid w:val="00BB3511"/>
    <w:rsid w:val="00BB3593"/>
    <w:rsid w:val="00BB5089"/>
    <w:rsid w:val="00BB75A5"/>
    <w:rsid w:val="00BB7E00"/>
    <w:rsid w:val="00BC0760"/>
    <w:rsid w:val="00BC129B"/>
    <w:rsid w:val="00BC2610"/>
    <w:rsid w:val="00BC2823"/>
    <w:rsid w:val="00BC2E60"/>
    <w:rsid w:val="00BC31F4"/>
    <w:rsid w:val="00BC3C28"/>
    <w:rsid w:val="00BC433E"/>
    <w:rsid w:val="00BC563B"/>
    <w:rsid w:val="00BC607D"/>
    <w:rsid w:val="00BC632C"/>
    <w:rsid w:val="00BC6BBF"/>
    <w:rsid w:val="00BC7C7F"/>
    <w:rsid w:val="00BC7F77"/>
    <w:rsid w:val="00BC7F94"/>
    <w:rsid w:val="00BD0A30"/>
    <w:rsid w:val="00BD108A"/>
    <w:rsid w:val="00BD38D2"/>
    <w:rsid w:val="00BD4CBF"/>
    <w:rsid w:val="00BD6884"/>
    <w:rsid w:val="00BE00F0"/>
    <w:rsid w:val="00BE056B"/>
    <w:rsid w:val="00BE0DC3"/>
    <w:rsid w:val="00BE19BB"/>
    <w:rsid w:val="00BE1B1E"/>
    <w:rsid w:val="00BE2248"/>
    <w:rsid w:val="00BE3920"/>
    <w:rsid w:val="00BE49C5"/>
    <w:rsid w:val="00BE4C80"/>
    <w:rsid w:val="00BE51CB"/>
    <w:rsid w:val="00BE5F6F"/>
    <w:rsid w:val="00BE637E"/>
    <w:rsid w:val="00BE73FD"/>
    <w:rsid w:val="00BF0E68"/>
    <w:rsid w:val="00BF11DF"/>
    <w:rsid w:val="00BF5868"/>
    <w:rsid w:val="00BF60BC"/>
    <w:rsid w:val="00BF7E69"/>
    <w:rsid w:val="00C00642"/>
    <w:rsid w:val="00C02E80"/>
    <w:rsid w:val="00C038B7"/>
    <w:rsid w:val="00C05A72"/>
    <w:rsid w:val="00C076A0"/>
    <w:rsid w:val="00C10190"/>
    <w:rsid w:val="00C110CE"/>
    <w:rsid w:val="00C11151"/>
    <w:rsid w:val="00C11B58"/>
    <w:rsid w:val="00C12019"/>
    <w:rsid w:val="00C1365D"/>
    <w:rsid w:val="00C1535D"/>
    <w:rsid w:val="00C154A5"/>
    <w:rsid w:val="00C203CB"/>
    <w:rsid w:val="00C2118A"/>
    <w:rsid w:val="00C2157F"/>
    <w:rsid w:val="00C22136"/>
    <w:rsid w:val="00C222C4"/>
    <w:rsid w:val="00C22804"/>
    <w:rsid w:val="00C22E81"/>
    <w:rsid w:val="00C23B19"/>
    <w:rsid w:val="00C24046"/>
    <w:rsid w:val="00C26146"/>
    <w:rsid w:val="00C26561"/>
    <w:rsid w:val="00C324D1"/>
    <w:rsid w:val="00C33137"/>
    <w:rsid w:val="00C33F23"/>
    <w:rsid w:val="00C33FEC"/>
    <w:rsid w:val="00C3402B"/>
    <w:rsid w:val="00C34DA2"/>
    <w:rsid w:val="00C34F66"/>
    <w:rsid w:val="00C359B6"/>
    <w:rsid w:val="00C35A5C"/>
    <w:rsid w:val="00C40D5A"/>
    <w:rsid w:val="00C4117D"/>
    <w:rsid w:val="00C4231A"/>
    <w:rsid w:val="00C42489"/>
    <w:rsid w:val="00C43C73"/>
    <w:rsid w:val="00C44617"/>
    <w:rsid w:val="00C446F3"/>
    <w:rsid w:val="00C467EB"/>
    <w:rsid w:val="00C46A3D"/>
    <w:rsid w:val="00C47B6E"/>
    <w:rsid w:val="00C50AFE"/>
    <w:rsid w:val="00C517F1"/>
    <w:rsid w:val="00C51D92"/>
    <w:rsid w:val="00C533E2"/>
    <w:rsid w:val="00C53580"/>
    <w:rsid w:val="00C54118"/>
    <w:rsid w:val="00C54B2E"/>
    <w:rsid w:val="00C54EAC"/>
    <w:rsid w:val="00C55A4E"/>
    <w:rsid w:val="00C5740B"/>
    <w:rsid w:val="00C574B1"/>
    <w:rsid w:val="00C5755D"/>
    <w:rsid w:val="00C5798A"/>
    <w:rsid w:val="00C62274"/>
    <w:rsid w:val="00C63D88"/>
    <w:rsid w:val="00C65E6D"/>
    <w:rsid w:val="00C669FF"/>
    <w:rsid w:val="00C674FF"/>
    <w:rsid w:val="00C70251"/>
    <w:rsid w:val="00C70CFD"/>
    <w:rsid w:val="00C719BF"/>
    <w:rsid w:val="00C7241F"/>
    <w:rsid w:val="00C74947"/>
    <w:rsid w:val="00C74E3F"/>
    <w:rsid w:val="00C74FA1"/>
    <w:rsid w:val="00C75504"/>
    <w:rsid w:val="00C757D6"/>
    <w:rsid w:val="00C76061"/>
    <w:rsid w:val="00C764EC"/>
    <w:rsid w:val="00C8148A"/>
    <w:rsid w:val="00C81C4A"/>
    <w:rsid w:val="00C8226A"/>
    <w:rsid w:val="00C83272"/>
    <w:rsid w:val="00C8412C"/>
    <w:rsid w:val="00C8436D"/>
    <w:rsid w:val="00C84E5C"/>
    <w:rsid w:val="00C86963"/>
    <w:rsid w:val="00C86CDA"/>
    <w:rsid w:val="00C8711C"/>
    <w:rsid w:val="00C915F0"/>
    <w:rsid w:val="00C9194E"/>
    <w:rsid w:val="00C9240D"/>
    <w:rsid w:val="00C9362D"/>
    <w:rsid w:val="00C93B53"/>
    <w:rsid w:val="00C93D5C"/>
    <w:rsid w:val="00C93F97"/>
    <w:rsid w:val="00C94C0E"/>
    <w:rsid w:val="00C9525D"/>
    <w:rsid w:val="00C95468"/>
    <w:rsid w:val="00C955AD"/>
    <w:rsid w:val="00C95774"/>
    <w:rsid w:val="00C959C1"/>
    <w:rsid w:val="00C967C6"/>
    <w:rsid w:val="00C97CC3"/>
    <w:rsid w:val="00CA0835"/>
    <w:rsid w:val="00CA2EB6"/>
    <w:rsid w:val="00CA3586"/>
    <w:rsid w:val="00CA4187"/>
    <w:rsid w:val="00CA4AA5"/>
    <w:rsid w:val="00CA5C8F"/>
    <w:rsid w:val="00CA6766"/>
    <w:rsid w:val="00CA70A2"/>
    <w:rsid w:val="00CA714E"/>
    <w:rsid w:val="00CA7D8A"/>
    <w:rsid w:val="00CB2331"/>
    <w:rsid w:val="00CB2521"/>
    <w:rsid w:val="00CB267E"/>
    <w:rsid w:val="00CB2A24"/>
    <w:rsid w:val="00CB37DA"/>
    <w:rsid w:val="00CB4EC8"/>
    <w:rsid w:val="00CB586C"/>
    <w:rsid w:val="00CB594F"/>
    <w:rsid w:val="00CB73B2"/>
    <w:rsid w:val="00CB79ED"/>
    <w:rsid w:val="00CB7EEF"/>
    <w:rsid w:val="00CC141C"/>
    <w:rsid w:val="00CC1E67"/>
    <w:rsid w:val="00CC3493"/>
    <w:rsid w:val="00CC4771"/>
    <w:rsid w:val="00CC4BC4"/>
    <w:rsid w:val="00CC4DF6"/>
    <w:rsid w:val="00CC57FF"/>
    <w:rsid w:val="00CC581C"/>
    <w:rsid w:val="00CC631C"/>
    <w:rsid w:val="00CC6794"/>
    <w:rsid w:val="00CC69B4"/>
    <w:rsid w:val="00CC6D92"/>
    <w:rsid w:val="00CC732C"/>
    <w:rsid w:val="00CD0DFB"/>
    <w:rsid w:val="00CD1A45"/>
    <w:rsid w:val="00CD285F"/>
    <w:rsid w:val="00CD433A"/>
    <w:rsid w:val="00CD4D92"/>
    <w:rsid w:val="00CD6633"/>
    <w:rsid w:val="00CD6ECE"/>
    <w:rsid w:val="00CD71F7"/>
    <w:rsid w:val="00CD7501"/>
    <w:rsid w:val="00CE0261"/>
    <w:rsid w:val="00CE118D"/>
    <w:rsid w:val="00CE1ABE"/>
    <w:rsid w:val="00CE1EDF"/>
    <w:rsid w:val="00CE2BB6"/>
    <w:rsid w:val="00CE2EAF"/>
    <w:rsid w:val="00CE538C"/>
    <w:rsid w:val="00CF02E3"/>
    <w:rsid w:val="00CF0C0E"/>
    <w:rsid w:val="00CF0E87"/>
    <w:rsid w:val="00CF0EA8"/>
    <w:rsid w:val="00CF0F25"/>
    <w:rsid w:val="00CF1CCA"/>
    <w:rsid w:val="00CF3D19"/>
    <w:rsid w:val="00CF3DD3"/>
    <w:rsid w:val="00CF5514"/>
    <w:rsid w:val="00CF571E"/>
    <w:rsid w:val="00CF6F4A"/>
    <w:rsid w:val="00D0084E"/>
    <w:rsid w:val="00D01472"/>
    <w:rsid w:val="00D03061"/>
    <w:rsid w:val="00D03A3E"/>
    <w:rsid w:val="00D05140"/>
    <w:rsid w:val="00D05D0F"/>
    <w:rsid w:val="00D05F83"/>
    <w:rsid w:val="00D060F2"/>
    <w:rsid w:val="00D0728D"/>
    <w:rsid w:val="00D07427"/>
    <w:rsid w:val="00D079AC"/>
    <w:rsid w:val="00D07DDE"/>
    <w:rsid w:val="00D126ED"/>
    <w:rsid w:val="00D12BE9"/>
    <w:rsid w:val="00D12E84"/>
    <w:rsid w:val="00D146B1"/>
    <w:rsid w:val="00D149F1"/>
    <w:rsid w:val="00D14E9D"/>
    <w:rsid w:val="00D15051"/>
    <w:rsid w:val="00D1591F"/>
    <w:rsid w:val="00D2072A"/>
    <w:rsid w:val="00D21A27"/>
    <w:rsid w:val="00D2353F"/>
    <w:rsid w:val="00D23D53"/>
    <w:rsid w:val="00D24498"/>
    <w:rsid w:val="00D25A68"/>
    <w:rsid w:val="00D25C23"/>
    <w:rsid w:val="00D27842"/>
    <w:rsid w:val="00D321C2"/>
    <w:rsid w:val="00D32453"/>
    <w:rsid w:val="00D327C6"/>
    <w:rsid w:val="00D32EED"/>
    <w:rsid w:val="00D33BB5"/>
    <w:rsid w:val="00D34D6E"/>
    <w:rsid w:val="00D36B44"/>
    <w:rsid w:val="00D37350"/>
    <w:rsid w:val="00D376DF"/>
    <w:rsid w:val="00D41C38"/>
    <w:rsid w:val="00D42DCA"/>
    <w:rsid w:val="00D431FF"/>
    <w:rsid w:val="00D43546"/>
    <w:rsid w:val="00D446B5"/>
    <w:rsid w:val="00D46349"/>
    <w:rsid w:val="00D4797F"/>
    <w:rsid w:val="00D47AE3"/>
    <w:rsid w:val="00D47BC3"/>
    <w:rsid w:val="00D51228"/>
    <w:rsid w:val="00D5190D"/>
    <w:rsid w:val="00D51E22"/>
    <w:rsid w:val="00D52EF5"/>
    <w:rsid w:val="00D5470A"/>
    <w:rsid w:val="00D54713"/>
    <w:rsid w:val="00D54F64"/>
    <w:rsid w:val="00D56975"/>
    <w:rsid w:val="00D56D81"/>
    <w:rsid w:val="00D56F62"/>
    <w:rsid w:val="00D60A79"/>
    <w:rsid w:val="00D6100D"/>
    <w:rsid w:val="00D61467"/>
    <w:rsid w:val="00D64B53"/>
    <w:rsid w:val="00D6535B"/>
    <w:rsid w:val="00D65FA5"/>
    <w:rsid w:val="00D66465"/>
    <w:rsid w:val="00D67B5F"/>
    <w:rsid w:val="00D67D14"/>
    <w:rsid w:val="00D7210A"/>
    <w:rsid w:val="00D72344"/>
    <w:rsid w:val="00D729F6"/>
    <w:rsid w:val="00D72DE8"/>
    <w:rsid w:val="00D73471"/>
    <w:rsid w:val="00D83009"/>
    <w:rsid w:val="00D83870"/>
    <w:rsid w:val="00D85267"/>
    <w:rsid w:val="00D868ED"/>
    <w:rsid w:val="00D86AD2"/>
    <w:rsid w:val="00D86C1A"/>
    <w:rsid w:val="00D906FA"/>
    <w:rsid w:val="00D910EC"/>
    <w:rsid w:val="00D91243"/>
    <w:rsid w:val="00D912E1"/>
    <w:rsid w:val="00D91390"/>
    <w:rsid w:val="00D9189D"/>
    <w:rsid w:val="00D91BF8"/>
    <w:rsid w:val="00D92B7D"/>
    <w:rsid w:val="00D93296"/>
    <w:rsid w:val="00D93507"/>
    <w:rsid w:val="00D94716"/>
    <w:rsid w:val="00D94FE5"/>
    <w:rsid w:val="00D95698"/>
    <w:rsid w:val="00D971B5"/>
    <w:rsid w:val="00D97654"/>
    <w:rsid w:val="00D97E5C"/>
    <w:rsid w:val="00DA1E2B"/>
    <w:rsid w:val="00DA5282"/>
    <w:rsid w:val="00DA53DF"/>
    <w:rsid w:val="00DA5BC1"/>
    <w:rsid w:val="00DA5E77"/>
    <w:rsid w:val="00DA7080"/>
    <w:rsid w:val="00DB0195"/>
    <w:rsid w:val="00DB0449"/>
    <w:rsid w:val="00DB0ADC"/>
    <w:rsid w:val="00DB22A7"/>
    <w:rsid w:val="00DB3A80"/>
    <w:rsid w:val="00DB45B5"/>
    <w:rsid w:val="00DB61B8"/>
    <w:rsid w:val="00DB7728"/>
    <w:rsid w:val="00DB7934"/>
    <w:rsid w:val="00DB7D84"/>
    <w:rsid w:val="00DC08D8"/>
    <w:rsid w:val="00DC1272"/>
    <w:rsid w:val="00DC1317"/>
    <w:rsid w:val="00DC1FA0"/>
    <w:rsid w:val="00DC2B45"/>
    <w:rsid w:val="00DC31A0"/>
    <w:rsid w:val="00DC5093"/>
    <w:rsid w:val="00DC54F1"/>
    <w:rsid w:val="00DC7795"/>
    <w:rsid w:val="00DD010F"/>
    <w:rsid w:val="00DD0FA3"/>
    <w:rsid w:val="00DD3BA0"/>
    <w:rsid w:val="00DD45B2"/>
    <w:rsid w:val="00DD5D67"/>
    <w:rsid w:val="00DE00FC"/>
    <w:rsid w:val="00DE15D3"/>
    <w:rsid w:val="00DE1A23"/>
    <w:rsid w:val="00DE1ADE"/>
    <w:rsid w:val="00DE47DA"/>
    <w:rsid w:val="00DE4CBE"/>
    <w:rsid w:val="00DE5409"/>
    <w:rsid w:val="00DE5F1F"/>
    <w:rsid w:val="00DE60A5"/>
    <w:rsid w:val="00DE65F3"/>
    <w:rsid w:val="00DE6D7E"/>
    <w:rsid w:val="00DE7EBA"/>
    <w:rsid w:val="00DF06D9"/>
    <w:rsid w:val="00DF095A"/>
    <w:rsid w:val="00DF2500"/>
    <w:rsid w:val="00DF2DE7"/>
    <w:rsid w:val="00DF417E"/>
    <w:rsid w:val="00DF4BA5"/>
    <w:rsid w:val="00E00161"/>
    <w:rsid w:val="00E004B3"/>
    <w:rsid w:val="00E01E97"/>
    <w:rsid w:val="00E0242A"/>
    <w:rsid w:val="00E0332C"/>
    <w:rsid w:val="00E037AD"/>
    <w:rsid w:val="00E0516E"/>
    <w:rsid w:val="00E061E5"/>
    <w:rsid w:val="00E06742"/>
    <w:rsid w:val="00E10B89"/>
    <w:rsid w:val="00E1104C"/>
    <w:rsid w:val="00E11220"/>
    <w:rsid w:val="00E11C34"/>
    <w:rsid w:val="00E11F1B"/>
    <w:rsid w:val="00E126BF"/>
    <w:rsid w:val="00E20E98"/>
    <w:rsid w:val="00E214FE"/>
    <w:rsid w:val="00E2274B"/>
    <w:rsid w:val="00E22B43"/>
    <w:rsid w:val="00E22DC9"/>
    <w:rsid w:val="00E241F2"/>
    <w:rsid w:val="00E244AC"/>
    <w:rsid w:val="00E24B8F"/>
    <w:rsid w:val="00E269ED"/>
    <w:rsid w:val="00E332F8"/>
    <w:rsid w:val="00E36714"/>
    <w:rsid w:val="00E36C3D"/>
    <w:rsid w:val="00E37492"/>
    <w:rsid w:val="00E42601"/>
    <w:rsid w:val="00E42AAD"/>
    <w:rsid w:val="00E431DA"/>
    <w:rsid w:val="00E434D9"/>
    <w:rsid w:val="00E4460D"/>
    <w:rsid w:val="00E44AC7"/>
    <w:rsid w:val="00E455C0"/>
    <w:rsid w:val="00E455FD"/>
    <w:rsid w:val="00E4594F"/>
    <w:rsid w:val="00E45C1A"/>
    <w:rsid w:val="00E45D28"/>
    <w:rsid w:val="00E462AE"/>
    <w:rsid w:val="00E46C00"/>
    <w:rsid w:val="00E5093A"/>
    <w:rsid w:val="00E516BA"/>
    <w:rsid w:val="00E536D9"/>
    <w:rsid w:val="00E53C48"/>
    <w:rsid w:val="00E543BD"/>
    <w:rsid w:val="00E56AB4"/>
    <w:rsid w:val="00E57258"/>
    <w:rsid w:val="00E57FDD"/>
    <w:rsid w:val="00E608E0"/>
    <w:rsid w:val="00E60D52"/>
    <w:rsid w:val="00E64EBF"/>
    <w:rsid w:val="00E670EA"/>
    <w:rsid w:val="00E67AAC"/>
    <w:rsid w:val="00E70A17"/>
    <w:rsid w:val="00E70AF9"/>
    <w:rsid w:val="00E719CA"/>
    <w:rsid w:val="00E72CD6"/>
    <w:rsid w:val="00E747DC"/>
    <w:rsid w:val="00E759D2"/>
    <w:rsid w:val="00E76CD1"/>
    <w:rsid w:val="00E76D89"/>
    <w:rsid w:val="00E77711"/>
    <w:rsid w:val="00E77DDF"/>
    <w:rsid w:val="00E81FA3"/>
    <w:rsid w:val="00E82A5B"/>
    <w:rsid w:val="00E85D98"/>
    <w:rsid w:val="00E87B4F"/>
    <w:rsid w:val="00E9081F"/>
    <w:rsid w:val="00E91B9F"/>
    <w:rsid w:val="00E91DD7"/>
    <w:rsid w:val="00E92167"/>
    <w:rsid w:val="00E925BD"/>
    <w:rsid w:val="00E926EB"/>
    <w:rsid w:val="00E9298C"/>
    <w:rsid w:val="00E932B3"/>
    <w:rsid w:val="00E939CC"/>
    <w:rsid w:val="00EA00CB"/>
    <w:rsid w:val="00EA0D20"/>
    <w:rsid w:val="00EA29EE"/>
    <w:rsid w:val="00EA5188"/>
    <w:rsid w:val="00EA5290"/>
    <w:rsid w:val="00EA52C3"/>
    <w:rsid w:val="00EA6293"/>
    <w:rsid w:val="00EA684E"/>
    <w:rsid w:val="00EB0EB3"/>
    <w:rsid w:val="00EB159C"/>
    <w:rsid w:val="00EB248E"/>
    <w:rsid w:val="00EB3CF3"/>
    <w:rsid w:val="00EB5804"/>
    <w:rsid w:val="00EB6B9C"/>
    <w:rsid w:val="00EB6F4F"/>
    <w:rsid w:val="00EB6FEC"/>
    <w:rsid w:val="00EB72DE"/>
    <w:rsid w:val="00EC1C13"/>
    <w:rsid w:val="00EC2849"/>
    <w:rsid w:val="00EC380B"/>
    <w:rsid w:val="00EC5652"/>
    <w:rsid w:val="00EC67F2"/>
    <w:rsid w:val="00EC756B"/>
    <w:rsid w:val="00EC77F0"/>
    <w:rsid w:val="00EC796F"/>
    <w:rsid w:val="00ED084D"/>
    <w:rsid w:val="00ED161B"/>
    <w:rsid w:val="00ED3372"/>
    <w:rsid w:val="00ED4F40"/>
    <w:rsid w:val="00ED4FA1"/>
    <w:rsid w:val="00ED5F45"/>
    <w:rsid w:val="00ED7373"/>
    <w:rsid w:val="00EE11F5"/>
    <w:rsid w:val="00EE1A4B"/>
    <w:rsid w:val="00EE1B22"/>
    <w:rsid w:val="00EE2981"/>
    <w:rsid w:val="00EE3021"/>
    <w:rsid w:val="00EE435D"/>
    <w:rsid w:val="00EE4582"/>
    <w:rsid w:val="00EE4B6B"/>
    <w:rsid w:val="00EE4BBF"/>
    <w:rsid w:val="00EE4E23"/>
    <w:rsid w:val="00EE575E"/>
    <w:rsid w:val="00EF0882"/>
    <w:rsid w:val="00EF1319"/>
    <w:rsid w:val="00EF1B25"/>
    <w:rsid w:val="00EF1E87"/>
    <w:rsid w:val="00EF1F3A"/>
    <w:rsid w:val="00EF3D2E"/>
    <w:rsid w:val="00EF436B"/>
    <w:rsid w:val="00EF56D7"/>
    <w:rsid w:val="00EF6C6F"/>
    <w:rsid w:val="00EF7178"/>
    <w:rsid w:val="00EF76A6"/>
    <w:rsid w:val="00F00569"/>
    <w:rsid w:val="00F0087B"/>
    <w:rsid w:val="00F00BD2"/>
    <w:rsid w:val="00F02379"/>
    <w:rsid w:val="00F02B7A"/>
    <w:rsid w:val="00F0350A"/>
    <w:rsid w:val="00F03BD9"/>
    <w:rsid w:val="00F04D6D"/>
    <w:rsid w:val="00F05FE3"/>
    <w:rsid w:val="00F078FD"/>
    <w:rsid w:val="00F102D6"/>
    <w:rsid w:val="00F10AAA"/>
    <w:rsid w:val="00F10DE2"/>
    <w:rsid w:val="00F11962"/>
    <w:rsid w:val="00F14542"/>
    <w:rsid w:val="00F14AAC"/>
    <w:rsid w:val="00F14EAA"/>
    <w:rsid w:val="00F14F7E"/>
    <w:rsid w:val="00F14FAA"/>
    <w:rsid w:val="00F153C9"/>
    <w:rsid w:val="00F1652C"/>
    <w:rsid w:val="00F176A0"/>
    <w:rsid w:val="00F200C8"/>
    <w:rsid w:val="00F202FF"/>
    <w:rsid w:val="00F20384"/>
    <w:rsid w:val="00F20826"/>
    <w:rsid w:val="00F20BF0"/>
    <w:rsid w:val="00F2129E"/>
    <w:rsid w:val="00F21BED"/>
    <w:rsid w:val="00F23677"/>
    <w:rsid w:val="00F237FE"/>
    <w:rsid w:val="00F2494B"/>
    <w:rsid w:val="00F25970"/>
    <w:rsid w:val="00F3093F"/>
    <w:rsid w:val="00F32201"/>
    <w:rsid w:val="00F32E23"/>
    <w:rsid w:val="00F32EA5"/>
    <w:rsid w:val="00F346E1"/>
    <w:rsid w:val="00F372C6"/>
    <w:rsid w:val="00F4077E"/>
    <w:rsid w:val="00F41493"/>
    <w:rsid w:val="00F43F6F"/>
    <w:rsid w:val="00F44E62"/>
    <w:rsid w:val="00F450A3"/>
    <w:rsid w:val="00F45688"/>
    <w:rsid w:val="00F47CE5"/>
    <w:rsid w:val="00F50223"/>
    <w:rsid w:val="00F50510"/>
    <w:rsid w:val="00F513AB"/>
    <w:rsid w:val="00F52107"/>
    <w:rsid w:val="00F52A15"/>
    <w:rsid w:val="00F53FEA"/>
    <w:rsid w:val="00F54BB1"/>
    <w:rsid w:val="00F553A3"/>
    <w:rsid w:val="00F5660E"/>
    <w:rsid w:val="00F57EBF"/>
    <w:rsid w:val="00F60C2A"/>
    <w:rsid w:val="00F60D64"/>
    <w:rsid w:val="00F612CE"/>
    <w:rsid w:val="00F61713"/>
    <w:rsid w:val="00F624E3"/>
    <w:rsid w:val="00F62ED0"/>
    <w:rsid w:val="00F62F2E"/>
    <w:rsid w:val="00F653CD"/>
    <w:rsid w:val="00F65471"/>
    <w:rsid w:val="00F65DC3"/>
    <w:rsid w:val="00F67E65"/>
    <w:rsid w:val="00F71BF4"/>
    <w:rsid w:val="00F71F63"/>
    <w:rsid w:val="00F72CA9"/>
    <w:rsid w:val="00F73AF5"/>
    <w:rsid w:val="00F73F88"/>
    <w:rsid w:val="00F7404E"/>
    <w:rsid w:val="00F74A20"/>
    <w:rsid w:val="00F7514C"/>
    <w:rsid w:val="00F75E0D"/>
    <w:rsid w:val="00F8140F"/>
    <w:rsid w:val="00F8153C"/>
    <w:rsid w:val="00F84C4C"/>
    <w:rsid w:val="00F85D5A"/>
    <w:rsid w:val="00F85F21"/>
    <w:rsid w:val="00F86928"/>
    <w:rsid w:val="00F87A35"/>
    <w:rsid w:val="00F87A7C"/>
    <w:rsid w:val="00F87B82"/>
    <w:rsid w:val="00F87C88"/>
    <w:rsid w:val="00F90BCE"/>
    <w:rsid w:val="00F910CE"/>
    <w:rsid w:val="00F9303A"/>
    <w:rsid w:val="00F93D56"/>
    <w:rsid w:val="00F94669"/>
    <w:rsid w:val="00F947F2"/>
    <w:rsid w:val="00F94B22"/>
    <w:rsid w:val="00F95077"/>
    <w:rsid w:val="00F9567D"/>
    <w:rsid w:val="00FA00F1"/>
    <w:rsid w:val="00FA0E6A"/>
    <w:rsid w:val="00FA184E"/>
    <w:rsid w:val="00FA1BD5"/>
    <w:rsid w:val="00FA2CBB"/>
    <w:rsid w:val="00FA32CA"/>
    <w:rsid w:val="00FA4F5E"/>
    <w:rsid w:val="00FA6C1C"/>
    <w:rsid w:val="00FA725E"/>
    <w:rsid w:val="00FA7606"/>
    <w:rsid w:val="00FA7A6B"/>
    <w:rsid w:val="00FB022D"/>
    <w:rsid w:val="00FB14B9"/>
    <w:rsid w:val="00FB2F86"/>
    <w:rsid w:val="00FB451C"/>
    <w:rsid w:val="00FB61FB"/>
    <w:rsid w:val="00FB6456"/>
    <w:rsid w:val="00FB65A7"/>
    <w:rsid w:val="00FB6688"/>
    <w:rsid w:val="00FB67E0"/>
    <w:rsid w:val="00FB67E7"/>
    <w:rsid w:val="00FC09D8"/>
    <w:rsid w:val="00FC0A2A"/>
    <w:rsid w:val="00FC28FF"/>
    <w:rsid w:val="00FC3407"/>
    <w:rsid w:val="00FC3E89"/>
    <w:rsid w:val="00FC5EE8"/>
    <w:rsid w:val="00FC6855"/>
    <w:rsid w:val="00FC69EA"/>
    <w:rsid w:val="00FC712F"/>
    <w:rsid w:val="00FC7DFC"/>
    <w:rsid w:val="00FD0558"/>
    <w:rsid w:val="00FD0DDD"/>
    <w:rsid w:val="00FD2D43"/>
    <w:rsid w:val="00FD355A"/>
    <w:rsid w:val="00FD3BA1"/>
    <w:rsid w:val="00FD4679"/>
    <w:rsid w:val="00FD468B"/>
    <w:rsid w:val="00FD46E6"/>
    <w:rsid w:val="00FD4EBC"/>
    <w:rsid w:val="00FD72E0"/>
    <w:rsid w:val="00FD7568"/>
    <w:rsid w:val="00FD7881"/>
    <w:rsid w:val="00FE019D"/>
    <w:rsid w:val="00FE07D4"/>
    <w:rsid w:val="00FE3A33"/>
    <w:rsid w:val="00FE3E33"/>
    <w:rsid w:val="00FE3F98"/>
    <w:rsid w:val="00FE415C"/>
    <w:rsid w:val="00FE554F"/>
    <w:rsid w:val="00FE581B"/>
    <w:rsid w:val="00FE5DC2"/>
    <w:rsid w:val="00FE623D"/>
    <w:rsid w:val="00FE7D64"/>
    <w:rsid w:val="00FE7FE3"/>
    <w:rsid w:val="00FF0594"/>
    <w:rsid w:val="00FF093C"/>
    <w:rsid w:val="00FF0AA0"/>
    <w:rsid w:val="00FF0BA0"/>
    <w:rsid w:val="00FF1322"/>
    <w:rsid w:val="00FF18A4"/>
    <w:rsid w:val="00FF197B"/>
    <w:rsid w:val="00FF23C2"/>
    <w:rsid w:val="00FF2E44"/>
    <w:rsid w:val="00FF2EE1"/>
    <w:rsid w:val="00FF30D2"/>
    <w:rsid w:val="00FF421B"/>
    <w:rsid w:val="00FF6C45"/>
    <w:rsid w:val="00FF6E87"/>
    <w:rsid w:val="00FF7A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fill="f" fillcolor="#ff9" strokecolor="#c80000">
      <v:fill color="#ff9" on="f"/>
      <v:stroke color="#c80000" weight="1pt"/>
      <v:textbox inset=".5mm,.5mm,.5mm,.5mm"/>
      <o:colormru v:ext="edit" colors="#0c0,#c80000,#c3c3eb"/>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0"/>
        <o:entry new="13" old="0"/>
        <o:entry new="14" old="0"/>
        <o:entry new="15" old="0"/>
        <o:entry new="16" old="0"/>
        <o:entry new="17" old="0"/>
      </o:regrouptable>
    </o:shapelayout>
  </w:shapeDefaults>
  <w:decimalSymbol w:val="."/>
  <w:listSeparator w:val=","/>
  <w14:docId w14:val="4FBA7B4A"/>
  <w15:docId w15:val="{8A86D7FE-7430-4DF5-9EC2-F73DEE891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70A2"/>
    <w:rPr>
      <w:rFonts w:ascii="Arial" w:hAnsi="Arial" w:cs="Arial"/>
      <w:sz w:val="22"/>
      <w:szCs w:val="24"/>
      <w:lang w:eastAsia="en-US"/>
    </w:rPr>
  </w:style>
  <w:style w:type="paragraph" w:styleId="Heading1">
    <w:name w:val="heading 1"/>
    <w:basedOn w:val="Normal"/>
    <w:next w:val="Normal"/>
    <w:link w:val="Heading1Char"/>
    <w:qFormat/>
    <w:rsid w:val="00CA70A2"/>
    <w:pPr>
      <w:keepNext/>
      <w:pageBreakBefore/>
      <w:numPr>
        <w:numId w:val="32"/>
      </w:numPr>
      <w:spacing w:after="360"/>
      <w:outlineLvl w:val="0"/>
    </w:pPr>
    <w:rPr>
      <w:b/>
      <w:bCs/>
      <w:color w:val="333399"/>
      <w:kern w:val="32"/>
      <w:sz w:val="36"/>
      <w:szCs w:val="32"/>
    </w:rPr>
  </w:style>
  <w:style w:type="paragraph" w:styleId="Heading2">
    <w:name w:val="heading 2"/>
    <w:basedOn w:val="Normal"/>
    <w:next w:val="Normal"/>
    <w:link w:val="Heading2Char"/>
    <w:qFormat/>
    <w:rsid w:val="00CA70A2"/>
    <w:pPr>
      <w:keepNext/>
      <w:numPr>
        <w:ilvl w:val="1"/>
        <w:numId w:val="32"/>
      </w:numPr>
      <w:spacing w:before="360" w:after="240"/>
      <w:outlineLvl w:val="1"/>
    </w:pPr>
    <w:rPr>
      <w:b/>
      <w:bCs/>
      <w:iCs/>
      <w:color w:val="333399"/>
      <w:sz w:val="28"/>
      <w:szCs w:val="28"/>
    </w:rPr>
  </w:style>
  <w:style w:type="paragraph" w:styleId="Heading3">
    <w:name w:val="heading 3"/>
    <w:basedOn w:val="Normal"/>
    <w:next w:val="Normal"/>
    <w:link w:val="Heading3Char"/>
    <w:qFormat/>
    <w:rsid w:val="00CA70A2"/>
    <w:pPr>
      <w:keepNext/>
      <w:numPr>
        <w:ilvl w:val="2"/>
        <w:numId w:val="32"/>
      </w:numPr>
      <w:spacing w:before="360" w:after="240"/>
      <w:outlineLvl w:val="2"/>
    </w:pPr>
    <w:rPr>
      <w:b/>
      <w:bCs/>
      <w:color w:val="333399"/>
      <w:sz w:val="24"/>
      <w:szCs w:val="26"/>
    </w:rPr>
  </w:style>
  <w:style w:type="paragraph" w:styleId="Heading4">
    <w:name w:val="heading 4"/>
    <w:basedOn w:val="Heading3"/>
    <w:next w:val="Normal"/>
    <w:link w:val="Heading4Char"/>
    <w:qFormat/>
    <w:rsid w:val="00CA70A2"/>
    <w:pPr>
      <w:numPr>
        <w:ilvl w:val="3"/>
      </w:numPr>
      <w:spacing w:after="120"/>
      <w:outlineLvl w:val="3"/>
    </w:pPr>
    <w:rPr>
      <w:color w:val="000000"/>
      <w:sz w:val="22"/>
      <w:szCs w:val="22"/>
    </w:rPr>
  </w:style>
  <w:style w:type="paragraph" w:styleId="Heading5">
    <w:name w:val="heading 5"/>
    <w:basedOn w:val="Normal"/>
    <w:next w:val="Normal"/>
    <w:rsid w:val="00964C3D"/>
    <w:pPr>
      <w:tabs>
        <w:tab w:val="num" w:pos="1008"/>
      </w:tabs>
      <w:spacing w:before="240" w:after="60"/>
      <w:ind w:left="1008" w:hanging="1008"/>
      <w:outlineLvl w:val="4"/>
    </w:pPr>
    <w:rPr>
      <w:b/>
      <w:bCs/>
      <w:i/>
      <w:iCs/>
      <w:sz w:val="26"/>
      <w:szCs w:val="26"/>
    </w:rPr>
  </w:style>
  <w:style w:type="paragraph" w:styleId="Heading6">
    <w:name w:val="heading 6"/>
    <w:basedOn w:val="Normal"/>
    <w:next w:val="Normal"/>
    <w:rsid w:val="00964C3D"/>
    <w:pPr>
      <w:tabs>
        <w:tab w:val="num" w:pos="1152"/>
      </w:tabs>
      <w:spacing w:before="240" w:after="60"/>
      <w:ind w:left="1152" w:hanging="1152"/>
      <w:outlineLvl w:val="5"/>
    </w:pPr>
    <w:rPr>
      <w:rFonts w:ascii="Times New Roman" w:hAnsi="Times New Roman"/>
      <w:b/>
      <w:bCs/>
      <w:szCs w:val="22"/>
    </w:rPr>
  </w:style>
  <w:style w:type="paragraph" w:styleId="Heading7">
    <w:name w:val="heading 7"/>
    <w:basedOn w:val="Normal"/>
    <w:next w:val="Normal"/>
    <w:rsid w:val="00964C3D"/>
    <w:pPr>
      <w:tabs>
        <w:tab w:val="num" w:pos="1296"/>
      </w:tabs>
      <w:spacing w:before="240" w:after="60"/>
      <w:ind w:left="1296" w:hanging="1296"/>
      <w:outlineLvl w:val="6"/>
    </w:pPr>
    <w:rPr>
      <w:rFonts w:ascii="Times New Roman" w:hAnsi="Times New Roman"/>
      <w:sz w:val="24"/>
    </w:rPr>
  </w:style>
  <w:style w:type="paragraph" w:styleId="Heading8">
    <w:name w:val="heading 8"/>
    <w:basedOn w:val="Normal"/>
    <w:next w:val="Normal"/>
    <w:rsid w:val="00964C3D"/>
    <w:pPr>
      <w:tabs>
        <w:tab w:val="num" w:pos="1440"/>
      </w:tabs>
      <w:spacing w:before="240" w:after="60"/>
      <w:ind w:left="1440" w:hanging="1440"/>
      <w:outlineLvl w:val="7"/>
    </w:pPr>
    <w:rPr>
      <w:rFonts w:ascii="Times New Roman" w:hAnsi="Times New Roman"/>
      <w:i/>
      <w:iCs/>
      <w:sz w:val="24"/>
    </w:rPr>
  </w:style>
  <w:style w:type="paragraph" w:styleId="Heading9">
    <w:name w:val="heading 9"/>
    <w:basedOn w:val="Normal"/>
    <w:next w:val="Normal"/>
    <w:rsid w:val="00964C3D"/>
    <w:pPr>
      <w:tabs>
        <w:tab w:val="num" w:pos="1584"/>
      </w:tabs>
      <w:spacing w:before="240" w:after="60"/>
      <w:ind w:left="1584" w:hanging="1584"/>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A70A2"/>
    <w:rPr>
      <w:rFonts w:ascii="Arial" w:hAnsi="Arial" w:cs="Arial"/>
      <w:b/>
      <w:bCs/>
      <w:color w:val="333399"/>
      <w:sz w:val="24"/>
      <w:szCs w:val="26"/>
      <w:lang w:eastAsia="en-US"/>
    </w:rPr>
  </w:style>
  <w:style w:type="character" w:customStyle="1" w:styleId="Red200">
    <w:name w:val="Red 200"/>
    <w:basedOn w:val="DefaultParagraphFont"/>
    <w:rsid w:val="00D431FF"/>
    <w:rPr>
      <w:rFonts w:ascii="Arial Bold" w:hAnsi="Arial Bold"/>
      <w:b/>
      <w:bCs/>
      <w:caps/>
      <w:color w:val="C80000"/>
      <w:sz w:val="22"/>
    </w:rPr>
  </w:style>
  <w:style w:type="paragraph" w:styleId="BalloonText">
    <w:name w:val="Balloon Text"/>
    <w:basedOn w:val="Normal"/>
    <w:link w:val="BalloonTextChar"/>
    <w:rsid w:val="00D431FF"/>
    <w:rPr>
      <w:rFonts w:ascii="Tahoma" w:hAnsi="Tahoma" w:cs="Tahoma"/>
      <w:sz w:val="16"/>
      <w:szCs w:val="16"/>
    </w:rPr>
  </w:style>
  <w:style w:type="paragraph" w:customStyle="1" w:styleId="Subtitle">
    <w:name w:val="Sub title"/>
    <w:basedOn w:val="Normal"/>
    <w:rsid w:val="0068161E"/>
    <w:rPr>
      <w:b/>
      <w:sz w:val="44"/>
      <w:szCs w:val="44"/>
    </w:rPr>
  </w:style>
  <w:style w:type="paragraph" w:styleId="Header">
    <w:name w:val="header"/>
    <w:basedOn w:val="Normal"/>
    <w:rsid w:val="00FF7AB0"/>
    <w:pPr>
      <w:tabs>
        <w:tab w:val="center" w:pos="4320"/>
        <w:tab w:val="right" w:pos="8640"/>
      </w:tabs>
    </w:pPr>
  </w:style>
  <w:style w:type="paragraph" w:styleId="Footer">
    <w:name w:val="footer"/>
    <w:basedOn w:val="Normal"/>
    <w:link w:val="FooterChar"/>
    <w:rsid w:val="00FF7AB0"/>
    <w:pPr>
      <w:tabs>
        <w:tab w:val="center" w:pos="4320"/>
        <w:tab w:val="right" w:pos="8640"/>
      </w:tabs>
    </w:pPr>
  </w:style>
  <w:style w:type="paragraph" w:customStyle="1" w:styleId="MainText">
    <w:name w:val="Main Text"/>
    <w:basedOn w:val="Normal"/>
    <w:link w:val="MainTextCharChar"/>
    <w:qFormat/>
    <w:rsid w:val="00CA70A2"/>
    <w:pPr>
      <w:spacing w:after="120"/>
    </w:pPr>
  </w:style>
  <w:style w:type="character" w:customStyle="1" w:styleId="MainTextCharChar">
    <w:name w:val="Main Text Char Char"/>
    <w:basedOn w:val="DefaultParagraphFont"/>
    <w:link w:val="MainText"/>
    <w:rsid w:val="00CA70A2"/>
    <w:rPr>
      <w:rFonts w:ascii="Arial" w:hAnsi="Arial" w:cs="Arial"/>
      <w:sz w:val="22"/>
      <w:szCs w:val="24"/>
      <w:lang w:eastAsia="en-US"/>
    </w:rPr>
  </w:style>
  <w:style w:type="table" w:styleId="TableGrid">
    <w:name w:val="Table Grid"/>
    <w:basedOn w:val="TableNormal"/>
    <w:rsid w:val="0041362F"/>
    <w:rPr>
      <w:rFonts w:ascii="Arial" w:hAnsi="Arial"/>
      <w:sz w:val="18"/>
    </w:rPr>
    <w:tblPr>
      <w:tblBorders>
        <w:top w:val="single" w:sz="4" w:space="0" w:color="333399"/>
        <w:left w:val="single" w:sz="4" w:space="0" w:color="333399"/>
        <w:bottom w:val="single" w:sz="4" w:space="0" w:color="333399"/>
        <w:right w:val="single" w:sz="4" w:space="0" w:color="333399"/>
        <w:insideH w:val="single" w:sz="4" w:space="0" w:color="333399"/>
        <w:insideV w:val="single" w:sz="4" w:space="0" w:color="333399"/>
      </w:tblBorders>
      <w:tblCellMar>
        <w:left w:w="57" w:type="dxa"/>
        <w:right w:w="57" w:type="dxa"/>
      </w:tblCellMar>
    </w:tblPr>
    <w:tcPr>
      <w:vAlign w:val="center"/>
    </w:tcPr>
    <w:tblStylePr w:type="firstRow">
      <w:pPr>
        <w:wordWrap/>
        <w:spacing w:beforeLines="0" w:beforeAutospacing="0" w:afterLines="0" w:afterAutospacing="0"/>
        <w:contextualSpacing w:val="0"/>
      </w:pPr>
      <w:rPr>
        <w:rFonts w:ascii="Arial" w:hAnsi="Arial"/>
        <w:b/>
        <w:color w:val="333399"/>
        <w:sz w:val="18"/>
      </w:rPr>
      <w:tblPr/>
      <w:tcPr>
        <w:shd w:val="clear" w:color="auto" w:fill="C3C3EB"/>
      </w:tcPr>
    </w:tblStylePr>
  </w:style>
  <w:style w:type="paragraph" w:customStyle="1" w:styleId="Learningoutcomes">
    <w:name w:val="Learning outcomes"/>
    <w:basedOn w:val="MainText"/>
    <w:rsid w:val="00F0350A"/>
    <w:pPr>
      <w:spacing w:after="240"/>
    </w:pPr>
    <w:rPr>
      <w:b/>
      <w:color w:val="333399"/>
      <w:sz w:val="28"/>
    </w:rPr>
  </w:style>
  <w:style w:type="paragraph" w:customStyle="1" w:styleId="Numbered">
    <w:name w:val="Numbered"/>
    <w:basedOn w:val="MainText"/>
    <w:link w:val="NumberedChar"/>
    <w:rsid w:val="00F5660E"/>
    <w:pPr>
      <w:tabs>
        <w:tab w:val="left" w:pos="1134"/>
      </w:tabs>
    </w:pPr>
  </w:style>
  <w:style w:type="character" w:customStyle="1" w:styleId="NumberedChar">
    <w:name w:val="Numbered Char"/>
    <w:basedOn w:val="MainTextCharChar"/>
    <w:link w:val="Numbered"/>
    <w:rsid w:val="00D03A3E"/>
    <w:rPr>
      <w:rFonts w:ascii="Arial" w:hAnsi="Arial" w:cs="Arial"/>
      <w:sz w:val="22"/>
      <w:szCs w:val="24"/>
      <w:lang w:eastAsia="en-US"/>
    </w:rPr>
  </w:style>
  <w:style w:type="paragraph" w:styleId="TOC1">
    <w:name w:val="toc 1"/>
    <w:basedOn w:val="Normal"/>
    <w:next w:val="Normal"/>
    <w:autoRedefine/>
    <w:uiPriority w:val="39"/>
    <w:rsid w:val="00F61713"/>
    <w:pPr>
      <w:pBdr>
        <w:bottom w:val="single" w:sz="12" w:space="1" w:color="333399"/>
      </w:pBdr>
      <w:tabs>
        <w:tab w:val="left" w:pos="851"/>
        <w:tab w:val="right" w:pos="9639"/>
      </w:tabs>
      <w:spacing w:before="120" w:after="120"/>
    </w:pPr>
    <w:rPr>
      <w:b/>
    </w:rPr>
  </w:style>
  <w:style w:type="paragraph" w:styleId="TOC2">
    <w:name w:val="toc 2"/>
    <w:basedOn w:val="Normal"/>
    <w:next w:val="Normal"/>
    <w:autoRedefine/>
    <w:uiPriority w:val="39"/>
    <w:rsid w:val="00F61713"/>
    <w:pPr>
      <w:tabs>
        <w:tab w:val="left" w:pos="1418"/>
        <w:tab w:val="right" w:leader="dot" w:pos="9639"/>
      </w:tabs>
      <w:spacing w:after="60"/>
      <w:ind w:left="851"/>
    </w:pPr>
  </w:style>
  <w:style w:type="paragraph" w:styleId="TOC3">
    <w:name w:val="toc 3"/>
    <w:basedOn w:val="Normal"/>
    <w:next w:val="Normal"/>
    <w:autoRedefine/>
    <w:semiHidden/>
    <w:rsid w:val="00982280"/>
    <w:pPr>
      <w:tabs>
        <w:tab w:val="left" w:pos="1985"/>
        <w:tab w:val="right" w:pos="9628"/>
      </w:tabs>
      <w:ind w:left="1418"/>
    </w:pPr>
  </w:style>
  <w:style w:type="character" w:styleId="Hyperlink">
    <w:name w:val="Hyperlink"/>
    <w:basedOn w:val="DefaultParagraphFont"/>
    <w:rsid w:val="0053208C"/>
    <w:rPr>
      <w:color w:val="0000FF"/>
      <w:u w:val="single"/>
    </w:rPr>
  </w:style>
  <w:style w:type="paragraph" w:customStyle="1" w:styleId="BodyHeading">
    <w:name w:val="BodyHeading"/>
    <w:rsid w:val="00964C3D"/>
    <w:pPr>
      <w:spacing w:before="120" w:after="120"/>
    </w:pPr>
    <w:rPr>
      <w:rFonts w:ascii="Arial" w:hAnsi="Arial" w:cs="Arial"/>
      <w:b/>
      <w:bCs/>
      <w:szCs w:val="36"/>
      <w:lang w:eastAsia="en-US"/>
    </w:rPr>
  </w:style>
  <w:style w:type="paragraph" w:styleId="CommentText">
    <w:name w:val="annotation text"/>
    <w:basedOn w:val="Normal"/>
    <w:link w:val="CommentTextChar"/>
    <w:semiHidden/>
    <w:rsid w:val="0003760F"/>
    <w:pPr>
      <w:spacing w:after="240"/>
      <w:jc w:val="both"/>
    </w:pPr>
    <w:rPr>
      <w:sz w:val="20"/>
      <w:szCs w:val="20"/>
    </w:rPr>
  </w:style>
  <w:style w:type="numbering" w:customStyle="1" w:styleId="StyleBulleted9ptIndigo">
    <w:name w:val="Style Bulleted 9 pt Indigo"/>
    <w:basedOn w:val="NoList"/>
    <w:rsid w:val="00284106"/>
    <w:pPr>
      <w:numPr>
        <w:numId w:val="2"/>
      </w:numPr>
    </w:pPr>
  </w:style>
  <w:style w:type="paragraph" w:styleId="Caption">
    <w:name w:val="caption"/>
    <w:basedOn w:val="Normal"/>
    <w:next w:val="Normal"/>
    <w:semiHidden/>
    <w:unhideWhenUsed/>
    <w:rsid w:val="00CF3DD3"/>
    <w:pPr>
      <w:spacing w:after="200"/>
    </w:pPr>
    <w:rPr>
      <w:b/>
      <w:bCs/>
      <w:color w:val="4F81BD"/>
      <w:sz w:val="18"/>
      <w:szCs w:val="18"/>
    </w:rPr>
  </w:style>
  <w:style w:type="paragraph" w:customStyle="1" w:styleId="Bullet">
    <w:name w:val="Bullet"/>
    <w:basedOn w:val="Normal"/>
    <w:link w:val="BulletChar"/>
    <w:rsid w:val="00CA70A2"/>
    <w:pPr>
      <w:numPr>
        <w:numId w:val="36"/>
      </w:numPr>
      <w:spacing w:after="120"/>
    </w:pPr>
  </w:style>
  <w:style w:type="character" w:customStyle="1" w:styleId="BalloonTextChar">
    <w:name w:val="Balloon Text Char"/>
    <w:basedOn w:val="DefaultParagraphFont"/>
    <w:link w:val="BalloonText"/>
    <w:rsid w:val="00D431FF"/>
    <w:rPr>
      <w:rFonts w:ascii="Tahoma" w:hAnsi="Tahoma" w:cs="Tahoma"/>
      <w:sz w:val="16"/>
      <w:szCs w:val="16"/>
      <w:lang w:eastAsia="en-US"/>
    </w:rPr>
  </w:style>
  <w:style w:type="character" w:customStyle="1" w:styleId="BulletMultiChar">
    <w:name w:val="Bullet Multi Char"/>
    <w:basedOn w:val="DefaultParagraphFont"/>
    <w:link w:val="BulletMulti"/>
    <w:locked/>
    <w:rsid w:val="00CA70A2"/>
    <w:rPr>
      <w:rFonts w:ascii="Arial" w:hAnsi="Arial" w:cs="Arial"/>
      <w:sz w:val="22"/>
      <w:szCs w:val="24"/>
      <w:lang w:eastAsia="en-US"/>
    </w:rPr>
  </w:style>
  <w:style w:type="paragraph" w:customStyle="1" w:styleId="BulletMulti">
    <w:name w:val="Bullet Multi"/>
    <w:basedOn w:val="Normal"/>
    <w:link w:val="BulletMultiChar"/>
    <w:qFormat/>
    <w:rsid w:val="00CA70A2"/>
    <w:pPr>
      <w:numPr>
        <w:numId w:val="34"/>
      </w:numPr>
      <w:spacing w:after="120"/>
    </w:pPr>
  </w:style>
  <w:style w:type="character" w:customStyle="1" w:styleId="Heading1Char">
    <w:name w:val="Heading 1 Char"/>
    <w:basedOn w:val="DefaultParagraphFont"/>
    <w:link w:val="Heading1"/>
    <w:rsid w:val="00CA70A2"/>
    <w:rPr>
      <w:rFonts w:ascii="Arial" w:hAnsi="Arial" w:cs="Arial"/>
      <w:b/>
      <w:bCs/>
      <w:color w:val="333399"/>
      <w:kern w:val="32"/>
      <w:sz w:val="36"/>
      <w:szCs w:val="32"/>
      <w:lang w:eastAsia="en-US"/>
    </w:rPr>
  </w:style>
  <w:style w:type="character" w:customStyle="1" w:styleId="Heading4Char">
    <w:name w:val="Heading 4 Char"/>
    <w:basedOn w:val="DefaultParagraphFont"/>
    <w:link w:val="Heading4"/>
    <w:rsid w:val="00CA70A2"/>
    <w:rPr>
      <w:rFonts w:ascii="Arial" w:hAnsi="Arial" w:cs="Arial"/>
      <w:b/>
      <w:bCs/>
      <w:color w:val="000000"/>
      <w:sz w:val="22"/>
      <w:szCs w:val="22"/>
      <w:lang w:eastAsia="en-US"/>
    </w:rPr>
  </w:style>
  <w:style w:type="character" w:customStyle="1" w:styleId="Heading2Char">
    <w:name w:val="Heading 2 Char"/>
    <w:basedOn w:val="DefaultParagraphFont"/>
    <w:link w:val="Heading2"/>
    <w:rsid w:val="00CA70A2"/>
    <w:rPr>
      <w:rFonts w:ascii="Arial" w:hAnsi="Arial" w:cs="Arial"/>
      <w:b/>
      <w:bCs/>
      <w:iCs/>
      <w:color w:val="333399"/>
      <w:sz w:val="28"/>
      <w:szCs w:val="28"/>
      <w:lang w:eastAsia="en-US"/>
    </w:rPr>
  </w:style>
  <w:style w:type="paragraph" w:styleId="TOCHeading">
    <w:name w:val="TOC Heading"/>
    <w:basedOn w:val="Heading1"/>
    <w:next w:val="Normal"/>
    <w:uiPriority w:val="39"/>
    <w:semiHidden/>
    <w:unhideWhenUsed/>
    <w:qFormat/>
    <w:rsid w:val="00CA70A2"/>
    <w:pPr>
      <w:keepLines/>
      <w:pageBreakBefore w:val="0"/>
      <w:numPr>
        <w:numId w:val="0"/>
      </w:numPr>
      <w:spacing w:before="480" w:after="0"/>
      <w:outlineLvl w:val="9"/>
    </w:pPr>
    <w:rPr>
      <w:rFonts w:ascii="Cambria" w:hAnsi="Cambria" w:cs="Times New Roman"/>
      <w:color w:val="365F91"/>
      <w:kern w:val="0"/>
      <w:sz w:val="28"/>
      <w:szCs w:val="28"/>
    </w:rPr>
  </w:style>
  <w:style w:type="paragraph" w:customStyle="1" w:styleId="TableBullet">
    <w:name w:val="Table Bullet"/>
    <w:basedOn w:val="Normal"/>
    <w:link w:val="TableBulletChar"/>
    <w:qFormat/>
    <w:rsid w:val="00CA70A2"/>
    <w:pPr>
      <w:numPr>
        <w:numId w:val="35"/>
      </w:numPr>
      <w:spacing w:before="60" w:after="60"/>
    </w:pPr>
    <w:rPr>
      <w:sz w:val="18"/>
      <w:szCs w:val="18"/>
    </w:rPr>
  </w:style>
  <w:style w:type="paragraph" w:styleId="ListParagraph">
    <w:name w:val="List Paragraph"/>
    <w:basedOn w:val="Normal"/>
    <w:uiPriority w:val="34"/>
    <w:qFormat/>
    <w:rsid w:val="00086098"/>
    <w:pPr>
      <w:ind w:left="720"/>
    </w:pPr>
  </w:style>
  <w:style w:type="character" w:customStyle="1" w:styleId="TableBulletChar">
    <w:name w:val="Table Bullet Char"/>
    <w:basedOn w:val="DefaultParagraphFont"/>
    <w:link w:val="TableBullet"/>
    <w:rsid w:val="00CA70A2"/>
    <w:rPr>
      <w:rFonts w:ascii="Arial" w:hAnsi="Arial" w:cs="Arial"/>
      <w:sz w:val="18"/>
      <w:szCs w:val="18"/>
      <w:lang w:eastAsia="en-US"/>
    </w:rPr>
  </w:style>
  <w:style w:type="paragraph" w:customStyle="1" w:styleId="TableText">
    <w:name w:val="Table Text"/>
    <w:basedOn w:val="Normal"/>
    <w:qFormat/>
    <w:rsid w:val="00CA70A2"/>
    <w:pPr>
      <w:spacing w:before="60" w:after="60"/>
    </w:pPr>
    <w:rPr>
      <w:rFonts w:cs="Times New Roman"/>
      <w:sz w:val="18"/>
      <w:szCs w:val="20"/>
    </w:rPr>
  </w:style>
  <w:style w:type="character" w:customStyle="1" w:styleId="CommentTextChar">
    <w:name w:val="Comment Text Char"/>
    <w:basedOn w:val="DefaultParagraphFont"/>
    <w:link w:val="CommentText"/>
    <w:semiHidden/>
    <w:rsid w:val="00D431FF"/>
    <w:rPr>
      <w:rFonts w:ascii="Arial" w:hAnsi="Arial" w:cs="Arial"/>
      <w:lang w:eastAsia="en-US"/>
    </w:rPr>
  </w:style>
  <w:style w:type="paragraph" w:styleId="Index1">
    <w:name w:val="index 1"/>
    <w:basedOn w:val="Normal"/>
    <w:next w:val="Normal"/>
    <w:autoRedefine/>
    <w:uiPriority w:val="99"/>
    <w:rsid w:val="00B645DF"/>
    <w:pPr>
      <w:ind w:left="220" w:hanging="220"/>
    </w:pPr>
    <w:rPr>
      <w:sz w:val="18"/>
    </w:rPr>
  </w:style>
  <w:style w:type="paragraph" w:styleId="Index2">
    <w:name w:val="index 2"/>
    <w:basedOn w:val="Normal"/>
    <w:next w:val="Normal"/>
    <w:autoRedefine/>
    <w:uiPriority w:val="99"/>
    <w:rsid w:val="006F0AF5"/>
    <w:pPr>
      <w:ind w:left="440" w:hanging="220"/>
    </w:pPr>
  </w:style>
  <w:style w:type="character" w:customStyle="1" w:styleId="BulletChar">
    <w:name w:val="Bullet Char"/>
    <w:basedOn w:val="DefaultParagraphFont"/>
    <w:link w:val="Bullet"/>
    <w:rsid w:val="00CA70A2"/>
    <w:rPr>
      <w:rFonts w:ascii="Arial" w:hAnsi="Arial" w:cs="Arial"/>
      <w:sz w:val="22"/>
      <w:szCs w:val="24"/>
      <w:lang w:eastAsia="en-US"/>
    </w:rPr>
  </w:style>
  <w:style w:type="character" w:customStyle="1" w:styleId="FooterChar">
    <w:name w:val="Footer Char"/>
    <w:basedOn w:val="DefaultParagraphFont"/>
    <w:link w:val="Footer"/>
    <w:rsid w:val="00204E9D"/>
    <w:rPr>
      <w:rFonts w:ascii="Arial" w:hAnsi="Arial" w:cs="Arial"/>
      <w:sz w:val="22"/>
      <w:szCs w:val="24"/>
      <w:lang w:eastAsia="en-US"/>
    </w:rPr>
  </w:style>
  <w:style w:type="character" w:customStyle="1" w:styleId="stress1">
    <w:name w:val="stress1"/>
    <w:basedOn w:val="DefaultParagraphFont"/>
    <w:rsid w:val="001E01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56555">
      <w:bodyDiv w:val="1"/>
      <w:marLeft w:val="0"/>
      <w:marRight w:val="0"/>
      <w:marTop w:val="0"/>
      <w:marBottom w:val="0"/>
      <w:divBdr>
        <w:top w:val="none" w:sz="0" w:space="0" w:color="auto"/>
        <w:left w:val="none" w:sz="0" w:space="0" w:color="auto"/>
        <w:bottom w:val="none" w:sz="0" w:space="0" w:color="auto"/>
        <w:right w:val="none" w:sz="0" w:space="0" w:color="auto"/>
      </w:divBdr>
    </w:div>
    <w:div w:id="270363028">
      <w:bodyDiv w:val="1"/>
      <w:marLeft w:val="0"/>
      <w:marRight w:val="0"/>
      <w:marTop w:val="0"/>
      <w:marBottom w:val="0"/>
      <w:divBdr>
        <w:top w:val="none" w:sz="0" w:space="0" w:color="auto"/>
        <w:left w:val="none" w:sz="0" w:space="0" w:color="auto"/>
        <w:bottom w:val="none" w:sz="0" w:space="0" w:color="auto"/>
        <w:right w:val="none" w:sz="0" w:space="0" w:color="auto"/>
      </w:divBdr>
    </w:div>
    <w:div w:id="326325354">
      <w:bodyDiv w:val="1"/>
      <w:marLeft w:val="0"/>
      <w:marRight w:val="0"/>
      <w:marTop w:val="0"/>
      <w:marBottom w:val="0"/>
      <w:divBdr>
        <w:top w:val="none" w:sz="0" w:space="0" w:color="auto"/>
        <w:left w:val="none" w:sz="0" w:space="0" w:color="auto"/>
        <w:bottom w:val="none" w:sz="0" w:space="0" w:color="auto"/>
        <w:right w:val="none" w:sz="0" w:space="0" w:color="auto"/>
      </w:divBdr>
    </w:div>
    <w:div w:id="1303652923">
      <w:bodyDiv w:val="1"/>
      <w:marLeft w:val="0"/>
      <w:marRight w:val="0"/>
      <w:marTop w:val="0"/>
      <w:marBottom w:val="0"/>
      <w:divBdr>
        <w:top w:val="none" w:sz="0" w:space="0" w:color="auto"/>
        <w:left w:val="none" w:sz="0" w:space="0" w:color="auto"/>
        <w:bottom w:val="none" w:sz="0" w:space="0" w:color="auto"/>
        <w:right w:val="none" w:sz="0" w:space="0" w:color="auto"/>
      </w:divBdr>
    </w:div>
    <w:div w:id="1377243401">
      <w:bodyDiv w:val="1"/>
      <w:marLeft w:val="0"/>
      <w:marRight w:val="0"/>
      <w:marTop w:val="0"/>
      <w:marBottom w:val="0"/>
      <w:divBdr>
        <w:top w:val="none" w:sz="0" w:space="0" w:color="auto"/>
        <w:left w:val="none" w:sz="0" w:space="0" w:color="auto"/>
        <w:bottom w:val="none" w:sz="0" w:space="0" w:color="auto"/>
        <w:right w:val="none" w:sz="0" w:space="0" w:color="auto"/>
      </w:divBdr>
      <w:divsChild>
        <w:div w:id="1085807500">
          <w:marLeft w:val="0"/>
          <w:marRight w:val="0"/>
          <w:marTop w:val="0"/>
          <w:marBottom w:val="0"/>
          <w:divBdr>
            <w:top w:val="none" w:sz="0" w:space="0" w:color="auto"/>
            <w:left w:val="none" w:sz="0" w:space="0" w:color="auto"/>
            <w:bottom w:val="none" w:sz="0" w:space="0" w:color="auto"/>
            <w:right w:val="none" w:sz="0" w:space="0" w:color="auto"/>
          </w:divBdr>
          <w:divsChild>
            <w:div w:id="368266821">
              <w:marLeft w:val="0"/>
              <w:marRight w:val="0"/>
              <w:marTop w:val="0"/>
              <w:marBottom w:val="0"/>
              <w:divBdr>
                <w:top w:val="none" w:sz="0" w:space="0" w:color="auto"/>
                <w:left w:val="none" w:sz="0" w:space="0" w:color="auto"/>
                <w:bottom w:val="none" w:sz="0" w:space="0" w:color="auto"/>
                <w:right w:val="none" w:sz="0" w:space="0" w:color="auto"/>
              </w:divBdr>
            </w:div>
            <w:div w:id="745882426">
              <w:marLeft w:val="0"/>
              <w:marRight w:val="0"/>
              <w:marTop w:val="0"/>
              <w:marBottom w:val="0"/>
              <w:divBdr>
                <w:top w:val="none" w:sz="0" w:space="0" w:color="auto"/>
                <w:left w:val="none" w:sz="0" w:space="0" w:color="auto"/>
                <w:bottom w:val="none" w:sz="0" w:space="0" w:color="auto"/>
                <w:right w:val="none" w:sz="0" w:space="0" w:color="auto"/>
              </w:divBdr>
            </w:div>
            <w:div w:id="966668487">
              <w:marLeft w:val="0"/>
              <w:marRight w:val="0"/>
              <w:marTop w:val="0"/>
              <w:marBottom w:val="0"/>
              <w:divBdr>
                <w:top w:val="none" w:sz="0" w:space="0" w:color="auto"/>
                <w:left w:val="none" w:sz="0" w:space="0" w:color="auto"/>
                <w:bottom w:val="none" w:sz="0" w:space="0" w:color="auto"/>
                <w:right w:val="none" w:sz="0" w:space="0" w:color="auto"/>
              </w:divBdr>
            </w:div>
            <w:div w:id="1371799898">
              <w:marLeft w:val="0"/>
              <w:marRight w:val="0"/>
              <w:marTop w:val="0"/>
              <w:marBottom w:val="0"/>
              <w:divBdr>
                <w:top w:val="none" w:sz="0" w:space="0" w:color="auto"/>
                <w:left w:val="none" w:sz="0" w:space="0" w:color="auto"/>
                <w:bottom w:val="none" w:sz="0" w:space="0" w:color="auto"/>
                <w:right w:val="none" w:sz="0" w:space="0" w:color="auto"/>
              </w:divBdr>
            </w:div>
            <w:div w:id="1661881858">
              <w:marLeft w:val="0"/>
              <w:marRight w:val="0"/>
              <w:marTop w:val="0"/>
              <w:marBottom w:val="0"/>
              <w:divBdr>
                <w:top w:val="none" w:sz="0" w:space="0" w:color="auto"/>
                <w:left w:val="none" w:sz="0" w:space="0" w:color="auto"/>
                <w:bottom w:val="none" w:sz="0" w:space="0" w:color="auto"/>
                <w:right w:val="none" w:sz="0" w:space="0" w:color="auto"/>
              </w:divBdr>
            </w:div>
            <w:div w:id="20841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8993">
      <w:bodyDiv w:val="1"/>
      <w:marLeft w:val="0"/>
      <w:marRight w:val="0"/>
      <w:marTop w:val="0"/>
      <w:marBottom w:val="0"/>
      <w:divBdr>
        <w:top w:val="none" w:sz="0" w:space="0" w:color="auto"/>
        <w:left w:val="none" w:sz="0" w:space="0" w:color="auto"/>
        <w:bottom w:val="none" w:sz="0" w:space="0" w:color="auto"/>
        <w:right w:val="none" w:sz="0" w:space="0" w:color="auto"/>
      </w:divBdr>
      <w:divsChild>
        <w:div w:id="1642347203">
          <w:marLeft w:val="0"/>
          <w:marRight w:val="0"/>
          <w:marTop w:val="0"/>
          <w:marBottom w:val="0"/>
          <w:divBdr>
            <w:top w:val="none" w:sz="0" w:space="0" w:color="auto"/>
            <w:left w:val="none" w:sz="0" w:space="0" w:color="auto"/>
            <w:bottom w:val="none" w:sz="0" w:space="0" w:color="auto"/>
            <w:right w:val="none" w:sz="0" w:space="0" w:color="auto"/>
          </w:divBdr>
          <w:divsChild>
            <w:div w:id="2140494126">
              <w:marLeft w:val="0"/>
              <w:marRight w:val="0"/>
              <w:marTop w:val="0"/>
              <w:marBottom w:val="0"/>
              <w:divBdr>
                <w:top w:val="none" w:sz="0" w:space="0" w:color="auto"/>
                <w:left w:val="none" w:sz="0" w:space="0" w:color="auto"/>
                <w:bottom w:val="none" w:sz="0" w:space="0" w:color="auto"/>
                <w:right w:val="none" w:sz="0" w:space="0" w:color="auto"/>
              </w:divBdr>
              <w:divsChild>
                <w:div w:id="40905617">
                  <w:marLeft w:val="2928"/>
                  <w:marRight w:val="0"/>
                  <w:marTop w:val="720"/>
                  <w:marBottom w:val="0"/>
                  <w:divBdr>
                    <w:top w:val="none" w:sz="0" w:space="0" w:color="auto"/>
                    <w:left w:val="none" w:sz="0" w:space="0" w:color="auto"/>
                    <w:bottom w:val="none" w:sz="0" w:space="0" w:color="auto"/>
                    <w:right w:val="none" w:sz="0" w:space="0" w:color="auto"/>
                  </w:divBdr>
                  <w:divsChild>
                    <w:div w:id="98809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79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www.lsespreads.com/financial_markets"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eather.bridge\Application%20Data\Microsoft\Templates\FDM%20Academy\FDM%20Academy%20-%20Generic%20Multi%20Page%20-%20v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odule xmlns="e26d434b-15b3-45eb-ba9c-da732942b849">Interviews</Module>
    <Day xmlns="e26d434b-15b3-45eb-ba9c-da732942b849">3</Day>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563D7AD0A37DA4D9152A9053D595493" ma:contentTypeVersion="" ma:contentTypeDescription="Create a new document." ma:contentTypeScope="" ma:versionID="572478c0441a569473e788d9e4f7ae28">
  <xsd:schema xmlns:xsd="http://www.w3.org/2001/XMLSchema" xmlns:xs="http://www.w3.org/2001/XMLSchema" xmlns:p="http://schemas.microsoft.com/office/2006/metadata/properties" xmlns:ns3="e26d434b-15b3-45eb-ba9c-da732942b849" targetNamespace="http://schemas.microsoft.com/office/2006/metadata/properties" ma:root="true" ma:fieldsID="5e8442a9db6f8e21838fe3e040baf611" ns3:_="">
    <xsd:import namespace="e26d434b-15b3-45eb-ba9c-da732942b849"/>
    <xsd:element name="properties">
      <xsd:complexType>
        <xsd:sequence>
          <xsd:element name="documentManagement">
            <xsd:complexType>
              <xsd:all>
                <xsd:element ref="ns3:Day" minOccurs="0"/>
                <xsd:element ref="ns3:Modul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6d434b-15b3-45eb-ba9c-da732942b849" elementFormDefault="qualified">
    <xsd:import namespace="http://schemas.microsoft.com/office/2006/documentManagement/types"/>
    <xsd:import namespace="http://schemas.microsoft.com/office/infopath/2007/PartnerControls"/>
    <xsd:element name="Day" ma:index="9" nillable="true" ma:displayName="Day" ma:default="1" ma:format="Dropdown" ma:internalName="Day">
      <xsd:simpleType>
        <xsd:restriction base="dms:Choice">
          <xsd:enumeration value="1"/>
          <xsd:enumeration value="2"/>
          <xsd:enumeration value="3"/>
          <xsd:enumeration value="4"/>
          <xsd:enumeration value="5"/>
        </xsd:restriction>
      </xsd:simpleType>
    </xsd:element>
    <xsd:element name="Module" ma:index="10" nillable="true" ma:displayName="Module" ma:default="Communication" ma:format="Dropdown" ma:internalName="Module">
      <xsd:simpleType>
        <xsd:restriction base="dms:Choice">
          <xsd:enumeration value="Communication"/>
          <xsd:enumeration value="Consultants Onsite Experience"/>
          <xsd:enumeration value="Continuous Professional Development"/>
          <xsd:enumeration value="CVs"/>
          <xsd:enumeration value="Induction"/>
          <xsd:enumeration value="Interviews"/>
          <xsd:enumeration value="Intro to Finance"/>
          <xsd:enumeration value="Me+"/>
          <xsd:enumeration value="Microsoft Outlook"/>
          <xsd:enumeration value="Presentation Skills"/>
          <xsd:enumeration value="Pro-Skills Admin"/>
          <xsd:enumeration value="Pro-Skills Assessments"/>
          <xsd:enumeration value="SDLC &amp; Service Management"/>
          <xsd:enumeration value="Resilience"/>
          <xsd:enumeration value="Consultant Skills"/>
          <xsd:enumeration value="Cyber Security"/>
          <xsd:enumeration value="Elevator Pitches"/>
          <xsd:enumeration value="Teamwork"/>
          <xsd:enumeration value="Planning &amp; Prioritising"/>
          <xsd:enumeration value="Exercises"/>
          <xsd:enumeration value="Handout"/>
          <xsd:enumeration value="Branding"/>
          <xsd:enumeration value="Feedback"/>
          <xsd:enumeration value="Consult.Network"/>
          <xsd:enumeration value="Face2Face Communication"/>
          <xsd:enumeration value="Written Communication"/>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DBD818-CE2E-4F12-9467-2CCFE448F024}">
  <ds:schemaRefs>
    <ds:schemaRef ds:uri="http://schemas.microsoft.com/office/infopath/2007/PartnerControls"/>
    <ds:schemaRef ds:uri="http://purl.org/dc/elements/1.1/"/>
    <ds:schemaRef ds:uri="http://www.w3.org/XML/1998/namespace"/>
    <ds:schemaRef ds:uri="http://purl.org/dc/dcmitype/"/>
    <ds:schemaRef ds:uri="http://schemas.microsoft.com/office/2006/documentManagement/types"/>
    <ds:schemaRef ds:uri="http://purl.org/dc/terms/"/>
    <ds:schemaRef ds:uri="http://schemas.microsoft.com/office/2006/metadata/properties"/>
    <ds:schemaRef ds:uri="http://schemas.openxmlformats.org/package/2006/metadata/core-properties"/>
    <ds:schemaRef ds:uri="e26d434b-15b3-45eb-ba9c-da732942b849"/>
  </ds:schemaRefs>
</ds:datastoreItem>
</file>

<file path=customXml/itemProps2.xml><?xml version="1.0" encoding="utf-8"?>
<ds:datastoreItem xmlns:ds="http://schemas.openxmlformats.org/officeDocument/2006/customXml" ds:itemID="{C8B3530F-6B83-4738-B366-BB2A6A4D53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6d434b-15b3-45eb-ba9c-da732942b8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92637F-6B0A-4E1F-86B6-ED955E77698B}">
  <ds:schemaRefs>
    <ds:schemaRef ds:uri="http://schemas.microsoft.com/sharepoint/v3/contenttype/forms"/>
  </ds:schemaRefs>
</ds:datastoreItem>
</file>

<file path=customXml/itemProps4.xml><?xml version="1.0" encoding="utf-8"?>
<ds:datastoreItem xmlns:ds="http://schemas.openxmlformats.org/officeDocument/2006/customXml" ds:itemID="{73DDCC4C-01BC-485C-BF21-4DDE0BCD4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FDM Academy - Generic Multi Page - v1.1</Template>
  <TotalTime>1</TotalTime>
  <Pages>8</Pages>
  <Words>1697</Words>
  <Characters>8738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Interview Question Bank - Java V1.1</vt:lpstr>
    </vt:vector>
  </TitlesOfParts>
  <Company>FDM Group</Company>
  <LinksUpToDate>false</LinksUpToDate>
  <CharactersWithSpaces>10415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Interview Question Bank - Java V1.1</dc:title>
  <dc:creator>FDM GROUP</dc:creator>
  <cp:lastModifiedBy>Kevin Krajewski</cp:lastModifiedBy>
  <cp:revision>2</cp:revision>
  <cp:lastPrinted>2010-11-15T16:41:00Z</cp:lastPrinted>
  <dcterms:created xsi:type="dcterms:W3CDTF">2019-12-10T21:15:00Z</dcterms:created>
  <dcterms:modified xsi:type="dcterms:W3CDTF">2019-12-10T21:15:00Z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0x0101000563D7AD0A37DA4D9152A9053D595493</vt:lpwstr>
  </property>
  <property fmtid="{D5CDD505-2E9C-101B-9397-08002B2CF9AE}" pid="3" name="ItemRetentionFormula">
    <vt:lpwstr/>
  </property>
  <property fmtid="{D5CDD505-2E9C-101B-9397-08002B2CF9AE}" pid="4" name="_dlc_policyId">
    <vt:lpwstr/>
  </property>
  <property fmtid="{D5CDD505-2E9C-101B-9397-08002B2CF9AE}" pid="5" name="RestrictedToTheseUsers">
    <vt:lpwstr>1244;#Academy Trainers (LMS)</vt:lpwstr>
  </property>
  <property fmtid="{D5CDD505-2E9C-101B-9397-08002B2CF9AE}" pid="6" name="Module">
    <vt:lpwstr>Interviews</vt:lpwstr>
  </property>
  <property fmtid="{D5CDD505-2E9C-101B-9397-08002B2CF9AE}" pid="7" name="Document Type">
    <vt:lpwstr>Resources</vt:lpwstr>
  </property>
</Properties>
</file>